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344"/>
        <w:tblW w:w="88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419"/>
        <w:gridCol w:w="4419"/>
      </w:tblGrid>
      <w:tr w:rsidR="00C275E7" w:rsidRPr="006A2959" w14:paraId="4DEC262C" w14:textId="77777777" w:rsidTr="00627079">
        <w:trPr>
          <w:trHeight w:val="2164"/>
        </w:trPr>
        <w:tc>
          <w:tcPr>
            <w:tcW w:w="8838" w:type="dxa"/>
            <w:gridSpan w:val="2"/>
            <w:vAlign w:val="center"/>
          </w:tcPr>
          <w:p w14:paraId="339DF5D1" w14:textId="3BD3665E" w:rsidR="00C275E7" w:rsidRPr="006A2959" w:rsidRDefault="00C275E7" w:rsidP="00627079">
            <w:pPr>
              <w:pStyle w:val="Heading1"/>
              <w:jc w:val="center"/>
              <w:rPr>
                <w:rFonts w:ascii="AvenirNext LT Pro Bold" w:hAnsi="AvenirNext LT Pro Bold"/>
                <w:sz w:val="60"/>
                <w:szCs w:val="60"/>
              </w:rPr>
            </w:pPr>
          </w:p>
        </w:tc>
      </w:tr>
      <w:tr w:rsidR="00C275E7" w:rsidRPr="006A2959" w14:paraId="5213A9A9" w14:textId="77777777" w:rsidTr="00627079">
        <w:trPr>
          <w:trHeight w:val="8224"/>
        </w:trPr>
        <w:tc>
          <w:tcPr>
            <w:tcW w:w="4419" w:type="dxa"/>
            <w:vAlign w:val="center"/>
          </w:tcPr>
          <w:p w14:paraId="77813841" w14:textId="707C1E09" w:rsidR="00C275E7" w:rsidRPr="006A2959" w:rsidRDefault="00C275E7" w:rsidP="00627079">
            <w:pPr>
              <w:rPr>
                <w:rFonts w:ascii="AvenirNext LT Pro Bold" w:hAnsi="AvenirNext LT Pro Bold"/>
              </w:rPr>
            </w:pPr>
            <w:r w:rsidRPr="006A2959">
              <w:rPr>
                <w:rFonts w:ascii="AvenirNext LT Pro Bold" w:hAnsi="AvenirNext LT Pro Bold"/>
                <w:noProof/>
              </w:rPr>
              <w:drawing>
                <wp:anchor distT="0" distB="0" distL="114300" distR="114300" simplePos="0" relativeHeight="251665408" behindDoc="0" locked="0" layoutInCell="1" allowOverlap="1" wp14:anchorId="10139272" wp14:editId="59E5C9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2727960</wp:posOffset>
                  </wp:positionV>
                  <wp:extent cx="2713990" cy="1228725"/>
                  <wp:effectExtent l="0" t="0" r="0" b="9525"/>
                  <wp:wrapNone/>
                  <wp:docPr id="3" name="Picture 3" descr="Yellow text on a black backgroun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Yellow text on a black background&#10;&#10;Description automatically generated with low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9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A2959">
              <w:rPr>
                <w:rFonts w:ascii="AvenirNext LT Pro Bold" w:hAnsi="AvenirNext LT Pro Bold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5F629750" wp14:editId="6453B01A">
                      <wp:simplePos x="0" y="0"/>
                      <wp:positionH relativeFrom="column">
                        <wp:posOffset>-556260</wp:posOffset>
                      </wp:positionH>
                      <wp:positionV relativeFrom="paragraph">
                        <wp:posOffset>-1137920</wp:posOffset>
                      </wp:positionV>
                      <wp:extent cx="7128510" cy="8926830"/>
                      <wp:effectExtent l="0" t="19050" r="15240" b="26670"/>
                      <wp:wrapNone/>
                      <wp:docPr id="2" name="Shap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28510" cy="89268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21600" y="14168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1"/>
                              </a:solidFill>
                              <a:ln w="12700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4F8150" id="Shape" o:spid="_x0000_s1026" alt="&quot;&quot;" style="position:absolute;margin-left:-43.8pt;margin-top:-89.6pt;width:561.3pt;height:702.9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" path="m,l21600,14168r,7432l,21600,,xe" fillcolor="black [3213]" strokecolor="#f5d867 [1940]" strokeweight="1pt">
                      <v:stroke miterlimit="4" joinstyle="miter"/>
                      <v:path arrowok="t" o:extrusionok="f" o:connecttype="custom" o:connectlocs="3564255,4463415;3564255,4463415;3564255,4463415;3564255,4463415" o:connectangles="0,90,180,270"/>
                    </v:shape>
                  </w:pict>
                </mc:Fallback>
              </mc:AlternateContent>
            </w:r>
          </w:p>
        </w:tc>
        <w:tc>
          <w:tcPr>
            <w:tcW w:w="4419" w:type="dxa"/>
          </w:tcPr>
          <w:p w14:paraId="33580063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  <w:r w:rsidRPr="006A2959">
              <w:rPr>
                <w:rFonts w:ascii="AvenirNext LT Pro Bold" w:hAnsi="AvenirNext LT Pro Bold"/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997BFB1" wp14:editId="6C430208">
                  <wp:simplePos x="0" y="0"/>
                  <wp:positionH relativeFrom="margin">
                    <wp:posOffset>-3051175</wp:posOffset>
                  </wp:positionH>
                  <wp:positionV relativeFrom="margin">
                    <wp:posOffset>-1157605</wp:posOffset>
                  </wp:positionV>
                  <wp:extent cx="6846570" cy="4812030"/>
                  <wp:effectExtent l="0" t="0" r="0" b="7620"/>
                  <wp:wrapNone/>
                  <wp:docPr id="4" name="Picture 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6570" cy="481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275E7" w:rsidRPr="006A2959" w14:paraId="5240E9FF" w14:textId="77777777" w:rsidTr="00627079">
        <w:trPr>
          <w:trHeight w:val="2512"/>
        </w:trPr>
        <w:tc>
          <w:tcPr>
            <w:tcW w:w="4419" w:type="dxa"/>
          </w:tcPr>
          <w:p w14:paraId="57608E1D" w14:textId="37FEAFBD" w:rsidR="00C275E7" w:rsidRPr="006A2959" w:rsidRDefault="00C275E7" w:rsidP="00627079">
            <w:pPr>
              <w:pStyle w:val="Heading2"/>
              <w:rPr>
                <w:rFonts w:ascii="AvenirNext LT Pro Bold" w:hAnsi="AvenirNext LT Pro Bold"/>
                <w:color w:val="F5D867" w:themeColor="accent1" w:themeTint="99"/>
              </w:rPr>
            </w:pPr>
            <w:r w:rsidRPr="006A2959">
              <w:rPr>
                <w:rFonts w:ascii="AvenirNext LT Pro Bold" w:hAnsi="AvenirNext LT Pro Bold"/>
                <w:color w:val="F5D867" w:themeColor="accent1" w:themeTint="99"/>
              </w:rPr>
              <w:t xml:space="preserve"> </w:t>
            </w:r>
          </w:p>
        </w:tc>
        <w:tc>
          <w:tcPr>
            <w:tcW w:w="4419" w:type="dxa"/>
          </w:tcPr>
          <w:p w14:paraId="2E38C095" w14:textId="77777777" w:rsidR="00C275E7" w:rsidRPr="006A2959" w:rsidRDefault="00C275E7" w:rsidP="00627079">
            <w:pPr>
              <w:jc w:val="right"/>
              <w:rPr>
                <w:rFonts w:ascii="AvenirNext LT Pro Bold" w:hAnsi="AvenirNext LT Pro Bold"/>
              </w:rPr>
            </w:pPr>
          </w:p>
        </w:tc>
      </w:tr>
    </w:tbl>
    <w:p w14:paraId="1F5DBB9F" w14:textId="40A8B4EF" w:rsidR="00C275E7" w:rsidRPr="006A2959" w:rsidRDefault="00B70392" w:rsidP="00C275E7">
      <w:pPr>
        <w:pStyle w:val="GraphicAnchor"/>
        <w:rPr>
          <w:rFonts w:ascii="AvenirNext LT Pro Bold" w:hAnsi="AvenirNext LT Pro Bold"/>
        </w:rPr>
      </w:pPr>
      <w:r w:rsidRPr="004835D5">
        <w:rPr>
          <w:rFonts w:ascii="AvenirNext LT Pro Bold" w:hAnsi="AvenirNext LT Pro Bold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509A852" wp14:editId="23321569">
                <wp:simplePos x="0" y="0"/>
                <wp:positionH relativeFrom="margin">
                  <wp:align>left</wp:align>
                </wp:positionH>
                <wp:positionV relativeFrom="paragraph">
                  <wp:posOffset>5969000</wp:posOffset>
                </wp:positionV>
                <wp:extent cx="2360930" cy="1404620"/>
                <wp:effectExtent l="0" t="0" r="20320" b="152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90DBB" w14:textId="77777777" w:rsidR="00C275E7" w:rsidRPr="00E70E64" w:rsidRDefault="00C275E7" w:rsidP="00C275E7">
                            <w:pPr>
                              <w:pStyle w:val="Heading2"/>
                              <w:rPr>
                                <w:rFonts w:ascii="AvenirNext LT Pro Bold" w:hAnsi="AvenirNext LT Pro Bold"/>
                                <w:color w:val="E6C229"/>
                              </w:rPr>
                            </w:pPr>
                            <w:bookmarkStart w:id="0" w:name="_Toc106231927"/>
                            <w:bookmarkStart w:id="1" w:name="_Toc106232657"/>
                            <w:bookmarkStart w:id="2" w:name="_Toc106310374"/>
                            <w:r w:rsidRPr="00E70E64"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Qaftani</w:t>
                            </w:r>
                            <w:bookmarkEnd w:id="0"/>
                            <w:bookmarkEnd w:id="1"/>
                            <w:bookmarkEnd w:id="2"/>
                          </w:p>
                          <w:p w14:paraId="3BE082BF" w14:textId="77777777" w:rsidR="00C275E7" w:rsidRPr="00E70E64" w:rsidRDefault="00C275E7" w:rsidP="00C275E7">
                            <w:pPr>
                              <w:pStyle w:val="Heading2"/>
                              <w:rPr>
                                <w:rFonts w:ascii="AvenirNext LT Pro Bold" w:hAnsi="AvenirNext LT Pro Bold"/>
                                <w:color w:val="E6C229"/>
                              </w:rPr>
                            </w:pPr>
                            <w:bookmarkStart w:id="3" w:name="_Toc106231928"/>
                            <w:bookmarkStart w:id="4" w:name="_Toc106232658"/>
                            <w:bookmarkStart w:id="5" w:name="_Toc106309961"/>
                            <w:bookmarkStart w:id="6" w:name="_Toc106310375"/>
                            <w:r w:rsidRPr="00E70E64"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Date:</w:t>
                            </w:r>
                            <w:bookmarkEnd w:id="3"/>
                            <w:bookmarkEnd w:id="4"/>
                            <w:bookmarkEnd w:id="5"/>
                            <w:bookmarkEnd w:id="6"/>
                          </w:p>
                          <w:p w14:paraId="2F049BA0" w14:textId="77777777" w:rsidR="00C275E7" w:rsidRPr="00C275E7" w:rsidRDefault="00C275E7" w:rsidP="00C275E7">
                            <w:pPr>
                              <w:pStyle w:val="Heading2"/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</w:pPr>
                            <w:r w:rsidRPr="00C275E7"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  <w:t xml:space="preserve"> </w:t>
                            </w:r>
                            <w:bookmarkStart w:id="7" w:name="_Toc106231929"/>
                            <w:bookmarkStart w:id="8" w:name="_Toc106232659"/>
                            <w:bookmarkStart w:id="9" w:name="_Toc106309962"/>
                            <w:bookmarkStart w:id="10" w:name="_Toc106310376"/>
                            <w:r w:rsidRPr="00C275E7"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  <w:t>06/2022</w:t>
                            </w:r>
                            <w:bookmarkEnd w:id="7"/>
                            <w:bookmarkEnd w:id="8"/>
                            <w:bookmarkEnd w:id="9"/>
                            <w:bookmarkEnd w:id="10"/>
                          </w:p>
                          <w:p w14:paraId="5ED3127A" w14:textId="77777777" w:rsidR="00C275E7" w:rsidRPr="00E70E64" w:rsidRDefault="00C275E7" w:rsidP="00C275E7">
                            <w:pPr>
                              <w:pStyle w:val="Heading2"/>
                              <w:rPr>
                                <w:rFonts w:ascii="AvenirNext LT Pro Bold" w:hAnsi="AvenirNext LT Pro Bold"/>
                                <w:color w:val="E6C229"/>
                              </w:rPr>
                            </w:pPr>
                            <w:bookmarkStart w:id="11" w:name="_Toc106231930"/>
                            <w:bookmarkStart w:id="12" w:name="_Toc106232660"/>
                            <w:bookmarkStart w:id="13" w:name="_Toc106309963"/>
                            <w:bookmarkStart w:id="14" w:name="_Toc106310377"/>
                            <w:r w:rsidRPr="00E70E64"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Réalisé par :</w:t>
                            </w:r>
                            <w:bookmarkEnd w:id="11"/>
                            <w:bookmarkEnd w:id="12"/>
                            <w:bookmarkEnd w:id="13"/>
                            <w:bookmarkEnd w:id="14"/>
                          </w:p>
                          <w:p w14:paraId="6278CBDA" w14:textId="7954E3F9" w:rsidR="00C275E7" w:rsidRDefault="00C275E7" w:rsidP="00C275E7">
                            <w:pPr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</w:pPr>
                            <w:r w:rsidRPr="00C275E7">
                              <w:rPr>
                                <w:rFonts w:ascii="Lato Light" w:hAnsi="Lato Light"/>
                                <w:color w:val="E6C229"/>
                              </w:rPr>
                              <w:t xml:space="preserve"> </w:t>
                            </w:r>
                            <w:bookmarkStart w:id="15" w:name="_Toc106231931"/>
                            <w:bookmarkStart w:id="16" w:name="_Toc106232661"/>
                            <w:r w:rsidRPr="00C275E7"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  <w:t>Younes El Abbas</w:t>
                            </w:r>
                            <w:bookmarkEnd w:id="15"/>
                            <w:bookmarkEnd w:id="16"/>
                          </w:p>
                          <w:p w14:paraId="40B58E47" w14:textId="4903C7B4" w:rsidR="00B70392" w:rsidRPr="00E70E64" w:rsidRDefault="00B70392" w:rsidP="00B70392">
                            <w:pPr>
                              <w:pStyle w:val="Heading2"/>
                              <w:rPr>
                                <w:rFonts w:ascii="AvenirNext LT Pro Bold" w:hAnsi="AvenirNext LT Pro Bold"/>
                                <w:color w:val="E6C229"/>
                              </w:rPr>
                            </w:pPr>
                            <w:bookmarkStart w:id="17" w:name="_Toc106309964"/>
                            <w:bookmarkStart w:id="18" w:name="_Toc106310378"/>
                            <w:r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Encadr</w:t>
                            </w:r>
                            <w:r w:rsidR="00574B4A" w:rsidRPr="00E70E64"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é</w:t>
                            </w:r>
                            <w:r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 xml:space="preserve"> par</w:t>
                            </w:r>
                            <w:r w:rsidRPr="00E70E64">
                              <w:rPr>
                                <w:rFonts w:ascii="AvenirNext LT Pro Bold" w:hAnsi="AvenirNext LT Pro Bold"/>
                                <w:color w:val="E6C229"/>
                              </w:rPr>
                              <w:t>:</w:t>
                            </w:r>
                            <w:bookmarkEnd w:id="17"/>
                            <w:bookmarkEnd w:id="18"/>
                          </w:p>
                          <w:p w14:paraId="102009AB" w14:textId="27ABC32D" w:rsidR="00B70392" w:rsidRPr="00C275E7" w:rsidRDefault="00B70392" w:rsidP="00B70392">
                            <w:pPr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</w:pPr>
                            <w:r w:rsidRPr="00C275E7">
                              <w:rPr>
                                <w:rFonts w:ascii="Lato Light" w:hAnsi="Lato Light"/>
                                <w:color w:val="E6C229"/>
                              </w:rPr>
                              <w:t xml:space="preserve"> </w:t>
                            </w:r>
                            <w:r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  <w:t>Fatin Chebab</w:t>
                            </w:r>
                          </w:p>
                          <w:p w14:paraId="48BAC8C8" w14:textId="77777777" w:rsidR="00B70392" w:rsidRPr="00C275E7" w:rsidRDefault="00B70392" w:rsidP="00C275E7">
                            <w:pPr>
                              <w:rPr>
                                <w:rFonts w:ascii="Lato Light" w:hAnsi="Lato Light"/>
                                <w:color w:val="E6C229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9A8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70pt;width:185.9pt;height:110.6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" filled="f">
                <v:textbox style="mso-fit-shape-to-text:t">
                  <w:txbxContent>
                    <w:p w14:paraId="03890DBB" w14:textId="77777777" w:rsidR="00C275E7" w:rsidRPr="00E70E64" w:rsidRDefault="00C275E7" w:rsidP="00C275E7">
                      <w:pPr>
                        <w:pStyle w:val="Heading2"/>
                        <w:rPr>
                          <w:rFonts w:ascii="AvenirNext LT Pro Bold" w:hAnsi="AvenirNext LT Pro Bold"/>
                          <w:color w:val="E6C229"/>
                        </w:rPr>
                      </w:pPr>
                      <w:bookmarkStart w:id="19" w:name="_Toc106231927"/>
                      <w:bookmarkStart w:id="20" w:name="_Toc106232657"/>
                      <w:bookmarkStart w:id="21" w:name="_Toc106310374"/>
                      <w:r w:rsidRPr="00E70E64">
                        <w:rPr>
                          <w:rFonts w:ascii="AvenirNext LT Pro Bold" w:hAnsi="AvenirNext LT Pro Bold"/>
                          <w:color w:val="E6C229"/>
                        </w:rPr>
                        <w:t>Qaftani</w:t>
                      </w:r>
                      <w:bookmarkEnd w:id="19"/>
                      <w:bookmarkEnd w:id="20"/>
                      <w:bookmarkEnd w:id="21"/>
                    </w:p>
                    <w:p w14:paraId="3BE082BF" w14:textId="77777777" w:rsidR="00C275E7" w:rsidRPr="00E70E64" w:rsidRDefault="00C275E7" w:rsidP="00C275E7">
                      <w:pPr>
                        <w:pStyle w:val="Heading2"/>
                        <w:rPr>
                          <w:rFonts w:ascii="AvenirNext LT Pro Bold" w:hAnsi="AvenirNext LT Pro Bold"/>
                          <w:color w:val="E6C229"/>
                        </w:rPr>
                      </w:pPr>
                      <w:bookmarkStart w:id="22" w:name="_Toc106231928"/>
                      <w:bookmarkStart w:id="23" w:name="_Toc106232658"/>
                      <w:bookmarkStart w:id="24" w:name="_Toc106309961"/>
                      <w:bookmarkStart w:id="25" w:name="_Toc106310375"/>
                      <w:r w:rsidRPr="00E70E64">
                        <w:rPr>
                          <w:rFonts w:ascii="AvenirNext LT Pro Bold" w:hAnsi="AvenirNext LT Pro Bold"/>
                          <w:color w:val="E6C229"/>
                        </w:rPr>
                        <w:t>Date:</w:t>
                      </w:r>
                      <w:bookmarkEnd w:id="22"/>
                      <w:bookmarkEnd w:id="23"/>
                      <w:bookmarkEnd w:id="24"/>
                      <w:bookmarkEnd w:id="25"/>
                    </w:p>
                    <w:p w14:paraId="2F049BA0" w14:textId="77777777" w:rsidR="00C275E7" w:rsidRPr="00C275E7" w:rsidRDefault="00C275E7" w:rsidP="00C275E7">
                      <w:pPr>
                        <w:pStyle w:val="Heading2"/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</w:pPr>
                      <w:r w:rsidRPr="00C275E7"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  <w:t xml:space="preserve"> </w:t>
                      </w:r>
                      <w:bookmarkStart w:id="26" w:name="_Toc106231929"/>
                      <w:bookmarkStart w:id="27" w:name="_Toc106232659"/>
                      <w:bookmarkStart w:id="28" w:name="_Toc106309962"/>
                      <w:bookmarkStart w:id="29" w:name="_Toc106310376"/>
                      <w:r w:rsidRPr="00C275E7"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  <w:t>06/2022</w:t>
                      </w:r>
                      <w:bookmarkEnd w:id="26"/>
                      <w:bookmarkEnd w:id="27"/>
                      <w:bookmarkEnd w:id="28"/>
                      <w:bookmarkEnd w:id="29"/>
                    </w:p>
                    <w:p w14:paraId="5ED3127A" w14:textId="77777777" w:rsidR="00C275E7" w:rsidRPr="00E70E64" w:rsidRDefault="00C275E7" w:rsidP="00C275E7">
                      <w:pPr>
                        <w:pStyle w:val="Heading2"/>
                        <w:rPr>
                          <w:rFonts w:ascii="AvenirNext LT Pro Bold" w:hAnsi="AvenirNext LT Pro Bold"/>
                          <w:color w:val="E6C229"/>
                        </w:rPr>
                      </w:pPr>
                      <w:bookmarkStart w:id="30" w:name="_Toc106231930"/>
                      <w:bookmarkStart w:id="31" w:name="_Toc106232660"/>
                      <w:bookmarkStart w:id="32" w:name="_Toc106309963"/>
                      <w:bookmarkStart w:id="33" w:name="_Toc106310377"/>
                      <w:r w:rsidRPr="00E70E64">
                        <w:rPr>
                          <w:rFonts w:ascii="AvenirNext LT Pro Bold" w:hAnsi="AvenirNext LT Pro Bold"/>
                          <w:color w:val="E6C229"/>
                        </w:rPr>
                        <w:t>Réalisé par :</w:t>
                      </w:r>
                      <w:bookmarkEnd w:id="30"/>
                      <w:bookmarkEnd w:id="31"/>
                      <w:bookmarkEnd w:id="32"/>
                      <w:bookmarkEnd w:id="33"/>
                    </w:p>
                    <w:p w14:paraId="6278CBDA" w14:textId="7954E3F9" w:rsidR="00C275E7" w:rsidRDefault="00C275E7" w:rsidP="00C275E7">
                      <w:pPr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</w:pPr>
                      <w:r w:rsidRPr="00C275E7">
                        <w:rPr>
                          <w:rFonts w:ascii="Lato Light" w:hAnsi="Lato Light"/>
                          <w:color w:val="E6C229"/>
                        </w:rPr>
                        <w:t xml:space="preserve"> </w:t>
                      </w:r>
                      <w:bookmarkStart w:id="34" w:name="_Toc106231931"/>
                      <w:bookmarkStart w:id="35" w:name="_Toc106232661"/>
                      <w:r w:rsidRPr="00C275E7"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  <w:t>Younes El Abbas</w:t>
                      </w:r>
                      <w:bookmarkEnd w:id="34"/>
                      <w:bookmarkEnd w:id="35"/>
                    </w:p>
                    <w:p w14:paraId="40B58E47" w14:textId="4903C7B4" w:rsidR="00B70392" w:rsidRPr="00E70E64" w:rsidRDefault="00B70392" w:rsidP="00B70392">
                      <w:pPr>
                        <w:pStyle w:val="Heading2"/>
                        <w:rPr>
                          <w:rFonts w:ascii="AvenirNext LT Pro Bold" w:hAnsi="AvenirNext LT Pro Bold"/>
                          <w:color w:val="E6C229"/>
                        </w:rPr>
                      </w:pPr>
                      <w:bookmarkStart w:id="36" w:name="_Toc106309964"/>
                      <w:bookmarkStart w:id="37" w:name="_Toc106310378"/>
                      <w:r>
                        <w:rPr>
                          <w:rFonts w:ascii="AvenirNext LT Pro Bold" w:hAnsi="AvenirNext LT Pro Bold"/>
                          <w:color w:val="E6C229"/>
                        </w:rPr>
                        <w:t>Encadr</w:t>
                      </w:r>
                      <w:r w:rsidR="00574B4A" w:rsidRPr="00E70E64">
                        <w:rPr>
                          <w:rFonts w:ascii="AvenirNext LT Pro Bold" w:hAnsi="AvenirNext LT Pro Bold"/>
                          <w:color w:val="E6C229"/>
                        </w:rPr>
                        <w:t>é</w:t>
                      </w:r>
                      <w:r>
                        <w:rPr>
                          <w:rFonts w:ascii="AvenirNext LT Pro Bold" w:hAnsi="AvenirNext LT Pro Bold"/>
                          <w:color w:val="E6C229"/>
                        </w:rPr>
                        <w:t xml:space="preserve"> par</w:t>
                      </w:r>
                      <w:r w:rsidRPr="00E70E64">
                        <w:rPr>
                          <w:rFonts w:ascii="AvenirNext LT Pro Bold" w:hAnsi="AvenirNext LT Pro Bold"/>
                          <w:color w:val="E6C229"/>
                        </w:rPr>
                        <w:t>:</w:t>
                      </w:r>
                      <w:bookmarkEnd w:id="36"/>
                      <w:bookmarkEnd w:id="37"/>
                    </w:p>
                    <w:p w14:paraId="102009AB" w14:textId="27ABC32D" w:rsidR="00B70392" w:rsidRPr="00C275E7" w:rsidRDefault="00B70392" w:rsidP="00B70392">
                      <w:pPr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</w:pPr>
                      <w:r w:rsidRPr="00C275E7">
                        <w:rPr>
                          <w:rFonts w:ascii="Lato Light" w:hAnsi="Lato Light"/>
                          <w:color w:val="E6C229"/>
                        </w:rPr>
                        <w:t xml:space="preserve"> </w:t>
                      </w:r>
                      <w:r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  <w:t>Fatin Chebab</w:t>
                      </w:r>
                    </w:p>
                    <w:p w14:paraId="48BAC8C8" w14:textId="77777777" w:rsidR="00B70392" w:rsidRPr="00C275E7" w:rsidRDefault="00B70392" w:rsidP="00C275E7">
                      <w:pPr>
                        <w:rPr>
                          <w:rFonts w:ascii="Lato Light" w:hAnsi="Lato Light"/>
                          <w:color w:val="E6C229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75E7" w:rsidRPr="006A2959">
        <w:rPr>
          <w:rFonts w:ascii="AvenirNext LT Pro Bold" w:hAnsi="AvenirNext LT Pro Bold"/>
          <w:noProof/>
        </w:rPr>
        <w:drawing>
          <wp:anchor distT="0" distB="0" distL="114300" distR="114300" simplePos="0" relativeHeight="251662336" behindDoc="0" locked="0" layoutInCell="1" allowOverlap="1" wp14:anchorId="6C2F6FFE" wp14:editId="565AD432">
            <wp:simplePos x="0" y="0"/>
            <wp:positionH relativeFrom="column">
              <wp:posOffset>1905635</wp:posOffset>
            </wp:positionH>
            <wp:positionV relativeFrom="paragraph">
              <wp:posOffset>8130540</wp:posOffset>
            </wp:positionV>
            <wp:extent cx="1294765" cy="440055"/>
            <wp:effectExtent l="152400" t="152400" r="153035" b="150495"/>
            <wp:wrapNone/>
            <wp:docPr id="23" name="Picture 2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bg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5E7" w:rsidRPr="006A2959">
        <w:rPr>
          <w:rFonts w:ascii="AvenirNext LT Pro Bold" w:hAnsi="AvenirNext LT Pro Bold"/>
          <w:noProof/>
        </w:rPr>
        <w:drawing>
          <wp:anchor distT="0" distB="0" distL="114300" distR="114300" simplePos="0" relativeHeight="251663360" behindDoc="0" locked="0" layoutInCell="1" allowOverlap="1" wp14:anchorId="585F8F84" wp14:editId="6511904B">
            <wp:simplePos x="0" y="0"/>
            <wp:positionH relativeFrom="column">
              <wp:posOffset>3649980</wp:posOffset>
            </wp:positionH>
            <wp:positionV relativeFrom="paragraph">
              <wp:posOffset>7976870</wp:posOffset>
            </wp:positionV>
            <wp:extent cx="1533525" cy="834390"/>
            <wp:effectExtent l="0" t="0" r="9525" b="0"/>
            <wp:wrapNone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5E7" w:rsidRPr="006A2959">
        <w:rPr>
          <w:rFonts w:ascii="AvenirNext LT Pro Bold" w:hAnsi="AvenirNext LT Pro Bold"/>
          <w:noProof/>
        </w:rPr>
        <w:drawing>
          <wp:anchor distT="0" distB="0" distL="114300" distR="114300" simplePos="0" relativeHeight="251661312" behindDoc="0" locked="0" layoutInCell="1" allowOverlap="1" wp14:anchorId="6DD9892D" wp14:editId="4D706DD2">
            <wp:simplePos x="0" y="0"/>
            <wp:positionH relativeFrom="margin">
              <wp:posOffset>5410200</wp:posOffset>
            </wp:positionH>
            <wp:positionV relativeFrom="paragraph">
              <wp:posOffset>7978775</wp:posOffset>
            </wp:positionV>
            <wp:extent cx="722376" cy="722376"/>
            <wp:effectExtent l="0" t="0" r="1905" b="1905"/>
            <wp:wrapNone/>
            <wp:docPr id="19" name="Picture 1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" cy="7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5E7" w:rsidRPr="004835D5">
        <w:rPr>
          <w:rFonts w:ascii="AvenirNext LT Pro Bold" w:hAnsi="AvenirNext LT Pro Bol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D31EF79" wp14:editId="2FBCDB29">
                <wp:simplePos x="0" y="0"/>
                <wp:positionH relativeFrom="margin">
                  <wp:align>center</wp:align>
                </wp:positionH>
                <wp:positionV relativeFrom="paragraph">
                  <wp:posOffset>-632460</wp:posOffset>
                </wp:positionV>
                <wp:extent cx="5410200" cy="1404620"/>
                <wp:effectExtent l="0" t="0" r="19050" b="273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15BDC" w14:textId="77777777" w:rsidR="00C275E7" w:rsidRPr="00E70E64" w:rsidRDefault="00C275E7" w:rsidP="00C275E7">
                            <w:pPr>
                              <w:rPr>
                                <w:color w:val="E6C229"/>
                              </w:rPr>
                            </w:pPr>
                            <w:r w:rsidRPr="00E70E64">
                              <w:rPr>
                                <w:rFonts w:ascii="AvenirNext LT Pro Bold" w:hAnsi="AvenirNext LT Pro Bold"/>
                                <w:color w:val="E6C229"/>
                                <w:sz w:val="60"/>
                                <w:szCs w:val="6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Rapport de projet fil rouge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1EF79" id="_x0000_s1027" type="#_x0000_t202" style="position:absolute;margin-left:0;margin-top:-49.8pt;width:426pt;height:110.6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">
                <v:textbox style="mso-fit-shape-to-text:t">
                  <w:txbxContent>
                    <w:p w14:paraId="4F315BDC" w14:textId="77777777" w:rsidR="00C275E7" w:rsidRPr="00E70E64" w:rsidRDefault="00C275E7" w:rsidP="00C275E7">
                      <w:pPr>
                        <w:rPr>
                          <w:color w:val="E6C229"/>
                        </w:rPr>
                      </w:pPr>
                      <w:r w:rsidRPr="00E70E64">
                        <w:rPr>
                          <w:rFonts w:ascii="AvenirNext LT Pro Bold" w:hAnsi="AvenirNext LT Pro Bold"/>
                          <w:color w:val="E6C229"/>
                          <w:sz w:val="60"/>
                          <w:szCs w:val="6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Rapport de projet fil rouge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11146" w:type="dxa"/>
        <w:tblInd w:w="-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0"/>
        <w:gridCol w:w="9971"/>
        <w:gridCol w:w="275"/>
        <w:gridCol w:w="17"/>
        <w:gridCol w:w="845"/>
        <w:gridCol w:w="18"/>
      </w:tblGrid>
      <w:tr w:rsidR="00C275E7" w:rsidRPr="006A2959" w14:paraId="3FF706B3" w14:textId="77777777" w:rsidTr="00C26B65">
        <w:trPr>
          <w:gridAfter w:val="4"/>
          <w:wAfter w:w="1155" w:type="dxa"/>
          <w:trHeight w:val="1576"/>
        </w:trPr>
        <w:tc>
          <w:tcPr>
            <w:tcW w:w="9991" w:type="dxa"/>
            <w:gridSpan w:val="2"/>
          </w:tcPr>
          <w:p w14:paraId="69F39063" w14:textId="22DF598C" w:rsidR="00C275E7" w:rsidRPr="006A2959" w:rsidRDefault="00C275E7" w:rsidP="00627079">
            <w:pPr>
              <w:pStyle w:val="Heading3"/>
              <w:rPr>
                <w:rFonts w:ascii="AvenirNext LT Pro Bold" w:hAnsi="AvenirNext LT Pro Bold"/>
              </w:rPr>
            </w:pPr>
            <w:bookmarkStart w:id="38" w:name="_Toc106310379"/>
            <w:r w:rsidRPr="006A2959">
              <w:rPr>
                <w:rFonts w:ascii="AvenirNext LT Pro Bold" w:hAnsi="AvenirNext LT Pro Bold"/>
              </w:rPr>
              <w:lastRenderedPageBreak/>
              <w:t>INTRODUCTION</w:t>
            </w:r>
            <w:bookmarkEnd w:id="38"/>
          </w:p>
        </w:tc>
      </w:tr>
      <w:tr w:rsidR="00C275E7" w:rsidRPr="006A2959" w14:paraId="2BBB2808" w14:textId="77777777" w:rsidTr="00464781">
        <w:trPr>
          <w:trHeight w:val="780"/>
        </w:trPr>
        <w:tc>
          <w:tcPr>
            <w:tcW w:w="20" w:type="dxa"/>
          </w:tcPr>
          <w:p w14:paraId="02C8C79D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  <w:tc>
          <w:tcPr>
            <w:tcW w:w="10246" w:type="dxa"/>
            <w:gridSpan w:val="2"/>
          </w:tcPr>
          <w:p w14:paraId="6B9E898E" w14:textId="77777777" w:rsidR="00C275E7" w:rsidRPr="00396A42" w:rsidRDefault="00C275E7" w:rsidP="00627079">
            <w:pPr>
              <w:pStyle w:val="NormalWeb"/>
              <w:spacing w:before="0" w:beforeAutospacing="0"/>
              <w:rPr>
                <w:rFonts w:ascii="Lato" w:hAnsi="Lato"/>
                <w:color w:val="31434C"/>
                <w:lang w:val="fr-FR"/>
              </w:rPr>
            </w:pPr>
            <w:r w:rsidRPr="00396A42">
              <w:rPr>
                <w:rFonts w:ascii="Lato" w:hAnsi="Lato"/>
                <w:color w:val="31434C"/>
                <w:lang w:val="fr-FR"/>
              </w:rPr>
              <w:t>Du 8 Octobre 2021 au 20 juin 2022, j’ai effectué une formation dans le centre solidaire digital du code à Tanger. Au cours de cette formation de développement web,</w:t>
            </w:r>
            <w:r w:rsidRPr="00396A42">
              <w:rPr>
                <w:rFonts w:ascii="Lato" w:hAnsi="Lato"/>
                <w:lang w:val="fr-FR"/>
              </w:rPr>
              <w:t xml:space="preserve"> </w:t>
            </w:r>
            <w:r w:rsidRPr="00396A42">
              <w:rPr>
                <w:rFonts w:ascii="Lato" w:hAnsi="Lato"/>
                <w:color w:val="31434C"/>
                <w:lang w:val="fr-FR"/>
              </w:rPr>
              <w:t>J'ai appris beaucoup des compétences techniques dans le développement "front-end" et "back-end" , et aussi des compétences "soft skills"  comme les techniques de recherche d'emploi, gestion du stress, préparation de l’entretien …. etc.</w:t>
            </w:r>
          </w:p>
          <w:p w14:paraId="3C0FFD48" w14:textId="77777777" w:rsidR="00C275E7" w:rsidRPr="00396A42" w:rsidRDefault="00C275E7" w:rsidP="00627079">
            <w:pPr>
              <w:pStyle w:val="NormalWeb"/>
              <w:spacing w:before="0" w:beforeAutospacing="0"/>
              <w:rPr>
                <w:rFonts w:ascii="Lato" w:hAnsi="Lato"/>
                <w:color w:val="31434C"/>
                <w:lang w:val="fr-FR"/>
              </w:rPr>
            </w:pPr>
            <w:r w:rsidRPr="00396A42">
              <w:rPr>
                <w:rFonts w:ascii="Lato" w:hAnsi="Lato"/>
                <w:color w:val="31434C"/>
                <w:lang w:val="fr-FR"/>
              </w:rPr>
              <w:t>Ma formation au développement web  a consisté essentiellement de la création des sites web full-stack, les bases du donnes, et l’étude du design thinking. </w:t>
            </w:r>
          </w:p>
          <w:p w14:paraId="4C7484E7" w14:textId="77777777" w:rsidR="00C275E7" w:rsidRPr="006A2959" w:rsidRDefault="00C275E7" w:rsidP="00627079">
            <w:pPr>
              <w:pStyle w:val="NormalWeb"/>
              <w:spacing w:before="0" w:beforeAutospacing="0"/>
              <w:rPr>
                <w:rFonts w:ascii="AvenirNext LT Pro Bold" w:hAnsi="AvenirNext LT Pro Bold"/>
                <w:color w:val="31434C"/>
                <w:lang w:val="fr-FR"/>
              </w:rPr>
            </w:pPr>
            <w:r w:rsidRPr="00396A42">
              <w:rPr>
                <w:rFonts w:ascii="Lato" w:hAnsi="Lato"/>
                <w:color w:val="31434C"/>
                <w:lang w:val="fr-FR"/>
              </w:rPr>
              <w:t>Plus largement, cette formation a été l’opportunité pour moi pour améliorer mes compétences du programmation et résolution de problèmes. Au-delà du fait d’enrichir mes connaissances en la partie design, cette formation m’a permis de comprendre</w:t>
            </w:r>
            <w:r w:rsidRPr="00396A42">
              <w:rPr>
                <w:rFonts w:ascii="Lato" w:hAnsi="Lato"/>
                <w:lang w:val="fr-FR"/>
              </w:rPr>
              <w:t xml:space="preserve"> </w:t>
            </w:r>
            <w:r w:rsidRPr="00396A42">
              <w:rPr>
                <w:rFonts w:ascii="Lato" w:hAnsi="Lato"/>
                <w:color w:val="31434C"/>
                <w:lang w:val="fr-FR"/>
              </w:rPr>
              <w:t>comment gérer un projet complète de A a Z avec plusieurs d’étapes</w:t>
            </w:r>
            <w:r w:rsidRPr="006A2959">
              <w:rPr>
                <w:rFonts w:ascii="AvenirNext LT Pro Bold" w:hAnsi="AvenirNext LT Pro Bold"/>
                <w:color w:val="31434C"/>
                <w:lang w:val="fr-FR"/>
              </w:rPr>
              <w:t>.</w:t>
            </w:r>
          </w:p>
          <w:p w14:paraId="2D1B7247" w14:textId="77777777" w:rsidR="00C275E7" w:rsidRPr="006A2959" w:rsidRDefault="00C275E7" w:rsidP="00627079">
            <w:pPr>
              <w:pStyle w:val="NormalWeb"/>
              <w:spacing w:before="0" w:beforeAutospacing="0"/>
              <w:rPr>
                <w:rFonts w:ascii="AvenirNext LT Pro Bold" w:hAnsi="AvenirNext LT Pro Bold"/>
                <w:color w:val="31434C"/>
                <w:lang w:val="fr-FR"/>
              </w:rPr>
            </w:pPr>
          </w:p>
          <w:p w14:paraId="10FBD7E6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  <w:tc>
          <w:tcPr>
            <w:tcW w:w="880" w:type="dxa"/>
            <w:gridSpan w:val="3"/>
            <w:vAlign w:val="bottom"/>
          </w:tcPr>
          <w:p w14:paraId="28965EAF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</w:tr>
      <w:tr w:rsidR="00C275E7" w:rsidRPr="006A2959" w14:paraId="63E551D6" w14:textId="77777777" w:rsidTr="00C26B65">
        <w:trPr>
          <w:gridAfter w:val="4"/>
          <w:wAfter w:w="1155" w:type="dxa"/>
          <w:trHeight w:val="1576"/>
        </w:trPr>
        <w:tc>
          <w:tcPr>
            <w:tcW w:w="9991" w:type="dxa"/>
            <w:gridSpan w:val="2"/>
          </w:tcPr>
          <w:tbl>
            <w:tblPr>
              <w:tblStyle w:val="TableGrid"/>
              <w:tblW w:w="990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620" w:firstRow="1" w:lastRow="0" w:firstColumn="0" w:lastColumn="0" w:noHBand="1" w:noVBand="1"/>
            </w:tblPr>
            <w:tblGrid>
              <w:gridCol w:w="9900"/>
            </w:tblGrid>
            <w:tr w:rsidR="00C275E7" w:rsidRPr="006A2959" w14:paraId="5D7DEC77" w14:textId="77777777" w:rsidTr="00464781">
              <w:trPr>
                <w:trHeight w:val="1576"/>
              </w:trPr>
              <w:tc>
                <w:tcPr>
                  <w:tcW w:w="9900" w:type="dxa"/>
                </w:tcPr>
                <w:p w14:paraId="45FB872F" w14:textId="7903B127" w:rsidR="00C275E7" w:rsidRPr="006A2959" w:rsidRDefault="00C275E7" w:rsidP="00627079">
                  <w:pPr>
                    <w:pStyle w:val="Heading3"/>
                    <w:rPr>
                      <w:rFonts w:ascii="AvenirNext LT Pro Bold" w:hAnsi="AvenirNext LT Pro Bold"/>
                    </w:rPr>
                  </w:pPr>
                  <w:bookmarkStart w:id="39" w:name="_Toc106310380"/>
                  <w:r w:rsidRPr="00E70A52">
                    <w:rPr>
                      <w:rFonts w:ascii="AvenirNext LT Pro Bold" w:hAnsi="AvenirNext LT Pro Bold"/>
                    </w:rPr>
                    <w:t>Remerciements</w:t>
                  </w:r>
                  <w:bookmarkEnd w:id="39"/>
                </w:p>
              </w:tc>
            </w:tr>
            <w:tr w:rsidR="00C275E7" w:rsidRPr="006A2959" w14:paraId="67967AA0" w14:textId="77777777" w:rsidTr="00464781">
              <w:trPr>
                <w:trHeight w:val="780"/>
              </w:trPr>
              <w:tc>
                <w:tcPr>
                  <w:tcW w:w="9900" w:type="dxa"/>
                </w:tcPr>
                <w:p w14:paraId="42E57BA1" w14:textId="77777777" w:rsidR="00C275E7" w:rsidRPr="00396A42" w:rsidRDefault="00C275E7" w:rsidP="00627079">
                  <w:pPr>
                    <w:pStyle w:val="NormalWeb"/>
                    <w:spacing w:before="0" w:beforeAutospacing="0"/>
                    <w:rPr>
                      <w:rFonts w:ascii="Lato" w:hAnsi="Lato"/>
                      <w:color w:val="000000" w:themeColor="text1"/>
                      <w:lang w:val="fr-FR"/>
                    </w:rPr>
                  </w:pP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>J’exprime mes remerciements à toutes les personnes ayant contribué d’une manière ou d’une autre à la réalisation de ce travail et à la mise au point de ce document.</w:t>
                  </w:r>
                </w:p>
                <w:p w14:paraId="78C4A6A0" w14:textId="77777777" w:rsidR="00C275E7" w:rsidRPr="00396A42" w:rsidRDefault="00C275E7" w:rsidP="00627079">
                  <w:pPr>
                    <w:pStyle w:val="NormalWeb"/>
                    <w:spacing w:before="0" w:beforeAutospacing="0"/>
                    <w:rPr>
                      <w:rFonts w:ascii="Lato" w:hAnsi="Lato"/>
                      <w:color w:val="000000" w:themeColor="text1"/>
                      <w:lang w:val="fr-FR"/>
                    </w:rPr>
                  </w:pP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 xml:space="preserve"> À toutes ces personnes qui directement ou indirectement me soutiennent et m’encouragent à aller de l’avant, je leur suis très reconnaissant. </w:t>
                  </w:r>
                </w:p>
                <w:p w14:paraId="2B3951D8" w14:textId="77777777" w:rsidR="00C275E7" w:rsidRPr="00396A42" w:rsidRDefault="00C275E7" w:rsidP="00627079">
                  <w:pPr>
                    <w:pStyle w:val="NormalWeb"/>
                    <w:spacing w:before="0" w:beforeAutospacing="0"/>
                    <w:rPr>
                      <w:rFonts w:ascii="Lato" w:hAnsi="Lato"/>
                      <w:color w:val="000000" w:themeColor="text1"/>
                      <w:lang w:val="fr-FR"/>
                    </w:rPr>
                  </w:pP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 xml:space="preserve">J’adresse tout particulièrement ma vive gratitude à madame CHEBAB Fatin qui a bien voulu encadrer mon projet de fin d’études, pour son aide précieuse et son soutien remarquable. </w:t>
                  </w:r>
                </w:p>
                <w:p w14:paraId="51059FEA" w14:textId="439C060C" w:rsidR="00C275E7" w:rsidRPr="00396A42" w:rsidRDefault="00C275E7" w:rsidP="00627079">
                  <w:pPr>
                    <w:pStyle w:val="NormalWeb"/>
                    <w:spacing w:before="0" w:beforeAutospacing="0"/>
                    <w:rPr>
                      <w:rFonts w:ascii="Lato" w:hAnsi="Lato"/>
                      <w:color w:val="000000" w:themeColor="text1"/>
                      <w:lang w:val="fr-FR"/>
                    </w:rPr>
                  </w:pP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 xml:space="preserve">Mes remerciements les plus sincères sont adressés à Mme ELKHALOUI Ferdaous, </w:t>
                  </w:r>
                  <w:r w:rsidR="00E8063C">
                    <w:rPr>
                      <w:rFonts w:ascii="Lato" w:hAnsi="Lato"/>
                      <w:color w:val="000000" w:themeColor="text1"/>
                      <w:lang w:val="fr-FR"/>
                    </w:rPr>
                    <w:t xml:space="preserve">Mr. SOKLABI Abdel latif </w:t>
                  </w: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 xml:space="preserve">aussi aux membres du jury, pour l’honneur qu’ils m’ont fait, en acceptant d’examiner et de juger mon travail. </w:t>
                  </w:r>
                </w:p>
                <w:p w14:paraId="5B159F8B" w14:textId="726F15FA" w:rsidR="00C275E7" w:rsidRPr="00C275E7" w:rsidRDefault="00C275E7" w:rsidP="00C275E7">
                  <w:pPr>
                    <w:pStyle w:val="NormalWeb"/>
                    <w:spacing w:before="0" w:beforeAutospacing="0"/>
                    <w:rPr>
                      <w:rFonts w:ascii="Lato" w:hAnsi="Lato"/>
                      <w:color w:val="000000" w:themeColor="text1"/>
                      <w:lang w:val="fr-FR"/>
                    </w:rPr>
                  </w:pPr>
                  <w:r w:rsidRPr="00396A42">
                    <w:rPr>
                      <w:rFonts w:ascii="Lato" w:hAnsi="Lato"/>
                      <w:color w:val="000000" w:themeColor="text1"/>
                      <w:lang w:val="fr-FR"/>
                    </w:rPr>
                    <w:t>Enfin, je ne manquerai pas d’exprimer une reconnaissance à tous les STAFF de SOLICODE TANGER notamment les formateurs pour leur efforts, et pour la formation prodigieuse qu'ils nous ont donnée.</w:t>
                  </w:r>
                </w:p>
              </w:tc>
            </w:tr>
          </w:tbl>
          <w:p w14:paraId="12EB31E1" w14:textId="77777777" w:rsidR="00C275E7" w:rsidRPr="006A2959" w:rsidRDefault="00C275E7" w:rsidP="00627079">
            <w:pPr>
              <w:pStyle w:val="Heading3"/>
              <w:rPr>
                <w:rFonts w:ascii="AvenirNext LT Pro Bold" w:hAnsi="AvenirNext LT Pro Bold"/>
              </w:rPr>
            </w:pPr>
          </w:p>
        </w:tc>
      </w:tr>
      <w:tr w:rsidR="00C275E7" w:rsidRPr="006A2959" w14:paraId="59FCD543" w14:textId="77777777" w:rsidTr="00C26B65">
        <w:trPr>
          <w:gridAfter w:val="2"/>
          <w:wAfter w:w="863" w:type="dxa"/>
          <w:trHeight w:val="8256"/>
        </w:trPr>
        <w:tc>
          <w:tcPr>
            <w:tcW w:w="10266" w:type="dxa"/>
            <w:gridSpan w:val="3"/>
          </w:tcPr>
          <w:sdt>
            <w:sdtPr>
              <w:rPr>
                <w:rFonts w:asciiTheme="minorHAnsi" w:eastAsiaTheme="minorHAnsi" w:hAnsiTheme="minorHAnsi" w:cstheme="minorBidi"/>
                <w:color w:val="auto"/>
                <w:sz w:val="24"/>
                <w:szCs w:val="24"/>
                <w:lang w:val="fr-FR"/>
              </w:rPr>
              <w:id w:val="710232260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6F817B6C" w14:textId="77777777" w:rsidR="00C275E7" w:rsidRPr="00396A42" w:rsidRDefault="00C275E7" w:rsidP="00627079">
                <w:pPr>
                  <w:pStyle w:val="TOCHeading"/>
                  <w:jc w:val="center"/>
                  <w:rPr>
                    <w:rFonts w:ascii="AvenirNext LT Pro Bold" w:hAnsi="AvenirNext LT Pro Bold"/>
                  </w:rPr>
                </w:pPr>
                <w:r>
                  <w:t>Table de matières</w:t>
                </w:r>
              </w:p>
              <w:p w14:paraId="309624A1" w14:textId="254D20B7" w:rsidR="00FF43F9" w:rsidRDefault="00C275E7">
                <w:pPr>
                  <w:pStyle w:val="TOC2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r:id="rId16" w:anchor="_Toc106310374" w:history="1">
                  <w:r w:rsidR="00FF43F9"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Qaftani</w:t>
                  </w:r>
                  <w:r w:rsidR="00FF43F9">
                    <w:rPr>
                      <w:noProof/>
                      <w:webHidden/>
                    </w:rPr>
                    <w:tab/>
                  </w:r>
                  <w:r w:rsidR="00FF43F9">
                    <w:rPr>
                      <w:noProof/>
                      <w:webHidden/>
                    </w:rPr>
                    <w:fldChar w:fldCharType="begin"/>
                  </w:r>
                  <w:r w:rsidR="00FF43F9">
                    <w:rPr>
                      <w:noProof/>
                      <w:webHidden/>
                    </w:rPr>
                    <w:instrText xml:space="preserve"> PAGEREF _Toc106310374 \h </w:instrText>
                  </w:r>
                  <w:r w:rsidR="00FF43F9">
                    <w:rPr>
                      <w:noProof/>
                      <w:webHidden/>
                    </w:rPr>
                  </w:r>
                  <w:r w:rsidR="00FF43F9">
                    <w:rPr>
                      <w:noProof/>
                      <w:webHidden/>
                    </w:rPr>
                    <w:fldChar w:fldCharType="separate"/>
                  </w:r>
                  <w:r w:rsidR="00FF43F9">
                    <w:rPr>
                      <w:noProof/>
                      <w:webHidden/>
                    </w:rPr>
                    <w:t>1</w:t>
                  </w:r>
                  <w:r w:rsidR="00FF43F9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D4D740A" w14:textId="7D04D0F2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w:anchor="_Toc106310379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INTRODUCTION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_Toc106310379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696887" w14:textId="33520A0B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w:anchor="_Toc106310380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Remerciements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9DBF0BC" w14:textId="656AEAB4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w:anchor="_Toc106310381" w:history="1"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5AF5981" w14:textId="083F825A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17" w:anchor="_Toc106310382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Projet fil rouge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3097159" w14:textId="2EED49EB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18" w:anchor="_Toc106310383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Solicode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C4E21BF" w14:textId="1CFC5F04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19" w:anchor="_Toc106310384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Contexte du projet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C7181FE" w14:textId="5E3D67A1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0" w:anchor="_Toc106310385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Etude général du projet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994AC70" w14:textId="25406703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1" w:anchor="_Toc106310386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Expression du besoin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7A8233F" w14:textId="08F524A9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2" w:anchor="_Toc106310387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Problématique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85D0A91" w14:textId="7BCA7BDF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3" w:anchor="_Toc106310388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Solution proposée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7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46B3EFB" w14:textId="524D0559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w:anchor="_Toc106310389" w:history="1"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_Toc106310389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15C0904" w14:textId="0DE65AE4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4" w:anchor="_Toc106310390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Exigences non-fonctionnelles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2D28C29" w14:textId="119E03C9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5" w:anchor="_Toc106310391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Exigences fonctionnelles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8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257D318" w14:textId="101E736E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6" w:anchor="_Toc106310392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Méthodologie de travail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E4A08A0" w14:textId="3C9A54AA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7" w:anchor="_Toc106310393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Diagramme de cas d’utilisation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939B1DA" w14:textId="5B8BC37E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8" w:anchor="_Toc106310394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Analyse et conception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10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568B5DC" w14:textId="38991D47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29" w:anchor="_Toc106310395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Diagramme de class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D15A592" w14:textId="09D9E930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0" w:anchor="_Toc106310396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Identité visuelle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27D940D" w14:textId="5816F66C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1" w:anchor="_Toc106310397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Arborescence de site web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6A5918A" w14:textId="6CF0060D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2" w:anchor="_Toc106310398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Maquettes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8CD144D" w14:textId="5EFCAF60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3" w:anchor="_Toc106310399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Choix du technologies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_Toc106310399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E90BE84" w14:textId="36251C42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4" w:anchor="_Toc106310400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Réalisation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_Toc106310400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AD4340E" w14:textId="1F99651C" w:rsidR="00FF43F9" w:rsidRDefault="00FF43F9">
                <w:pPr>
                  <w:pStyle w:val="TOC3"/>
                  <w:tabs>
                    <w:tab w:val="right" w:leader="dot" w:pos="9350"/>
                  </w:tabs>
                  <w:rPr>
                    <w:rStyle w:val="Hyperlink"/>
                    <w:noProof/>
                  </w:rPr>
                </w:pPr>
                <w:hyperlink r:id="rId35" w:anchor="_Toc106310402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Difficultés techniques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_Toc106310402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FF14EC7" w14:textId="5CC98A28" w:rsidR="00FF43F9" w:rsidRDefault="00FF43F9" w:rsidP="00FF43F9">
                <w:pPr>
                  <w:pStyle w:val="TOC3"/>
                  <w:tabs>
                    <w:tab w:val="right" w:leader="dot" w:pos="9350"/>
                  </w:tabs>
                  <w:rPr>
                    <w:rFonts w:eastAsiaTheme="minorEastAsia"/>
                    <w:noProof/>
                    <w:sz w:val="22"/>
                    <w:szCs w:val="22"/>
                    <w:lang w:val="en-GB" w:eastAsia="en-GB"/>
                  </w:rPr>
                </w:pPr>
                <w:hyperlink r:id="rId36" w:anchor="_Toc106310401" w:history="1">
                  <w:r w:rsidRPr="00EF3016">
                    <w:rPr>
                      <w:rStyle w:val="Hyperlink"/>
                      <w:rFonts w:ascii="AvenirNext LT Pro Bold" w:hAnsi="AvenirNext LT Pro Bold"/>
                      <w:noProof/>
                    </w:rPr>
                    <w:t>Conclusion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_Toc106310401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25347AC" w14:textId="77777777" w:rsidR="00FF43F9" w:rsidRPr="00FF43F9" w:rsidRDefault="00FF43F9" w:rsidP="00FF43F9"/>
              <w:p w14:paraId="04499EDD" w14:textId="69DDF019" w:rsidR="00C275E7" w:rsidRDefault="00C275E7" w:rsidP="00627079">
                <w:r>
                  <w:rPr>
                    <w:b/>
                    <w:bCs/>
                    <w:noProof/>
                  </w:rPr>
                  <w:fldChar w:fldCharType="end"/>
                </w:r>
              </w:p>
            </w:sdtContent>
          </w:sdt>
          <w:p w14:paraId="17603F1B" w14:textId="54306281" w:rsidR="0067278B" w:rsidRPr="0067278B" w:rsidRDefault="0067278B" w:rsidP="0067278B"/>
        </w:tc>
        <w:tc>
          <w:tcPr>
            <w:tcW w:w="17" w:type="dxa"/>
            <w:vAlign w:val="bottom"/>
          </w:tcPr>
          <w:p w14:paraId="6261B8D6" w14:textId="77777777" w:rsidR="00C275E7" w:rsidRPr="006A2959" w:rsidRDefault="00C275E7" w:rsidP="00627079">
            <w:pPr>
              <w:pStyle w:val="Heading4"/>
              <w:rPr>
                <w:rFonts w:ascii="AvenirNext LT Pro Bold" w:hAnsi="AvenirNext LT Pro Bold"/>
              </w:rPr>
            </w:pPr>
          </w:p>
        </w:tc>
      </w:tr>
      <w:tr w:rsidR="00C275E7" w:rsidRPr="006A2959" w14:paraId="17C3BC10" w14:textId="77777777" w:rsidTr="00C26B65">
        <w:trPr>
          <w:trHeight w:val="6115"/>
        </w:trPr>
        <w:tc>
          <w:tcPr>
            <w:tcW w:w="11146" w:type="dxa"/>
            <w:gridSpan w:val="6"/>
          </w:tcPr>
          <w:p w14:paraId="538E5E47" w14:textId="056FC30E" w:rsidR="00C275E7" w:rsidRPr="006A2959" w:rsidRDefault="00B70392" w:rsidP="00464781">
            <w:pPr>
              <w:pStyle w:val="Heading3"/>
              <w:rPr>
                <w:rFonts w:ascii="AvenirNext LT Pro Bold" w:hAnsi="AvenirNext LT Pro Bold"/>
              </w:rPr>
            </w:pPr>
            <w:bookmarkStart w:id="40" w:name="_Toc106309967"/>
            <w:bookmarkStart w:id="41" w:name="_Toc106310381"/>
            <w:r w:rsidRPr="00C26B65">
              <w:rPr>
                <w:rFonts w:ascii="AvenirNext LT Pro Bold" w:hAnsi="AvenirNext LT Pro Bold"/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E20E19F" wp14:editId="44DD5F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3743325</wp:posOffset>
                      </wp:positionV>
                      <wp:extent cx="6315075" cy="4483100"/>
                      <wp:effectExtent l="0" t="0" r="9525" b="0"/>
                      <wp:wrapSquare wrapText="bothSides"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15075" cy="4483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9EC5D2" w14:textId="77777777" w:rsidR="00353E15" w:rsidRDefault="00353E15" w:rsidP="00353E15"/>
                                <w:p w14:paraId="1417CEC0" w14:textId="54024097" w:rsidR="00353E15" w:rsidRPr="00353E15" w:rsidRDefault="00353E15" w:rsidP="00353E15">
                                  <w:pPr>
                                    <w:pStyle w:val="Heading3"/>
                                    <w:spacing w:line="360" w:lineRule="auto"/>
                                    <w:suppressOverlap/>
                                    <w:rPr>
                                      <w:rFonts w:ascii="AvenirNext LT Pro Bold" w:hAnsi="AvenirNext LT Pro Bold"/>
                                      <w:u w:val="thick" w:color="F5D867" w:themeColor="accent1" w:themeTint="99"/>
                                    </w:rPr>
                                  </w:pPr>
                                  <w:bookmarkStart w:id="42" w:name="_Toc106310382"/>
                                  <w:r w:rsidRPr="00E70A5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>Projet</w:t>
                                  </w:r>
                                  <w:r w:rsidRPr="00353E15">
                                    <w:rPr>
                                      <w:rFonts w:ascii="AvenirNext LT Pro Bold" w:hAnsi="AvenirNext LT Pro Bold"/>
                                      <w:u w:val="thick" w:color="F5D867" w:themeColor="accent1" w:themeTint="99"/>
                                    </w:rPr>
                                    <w:t xml:space="preserve"> fil </w:t>
                                  </w:r>
                                  <w:r w:rsidRPr="00E70A5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>rouge</w:t>
                                  </w:r>
                                  <w:bookmarkEnd w:id="42"/>
                                </w:p>
                                <w:p w14:paraId="70635DD6" w14:textId="77777777" w:rsidR="00353E15" w:rsidRPr="006A2959" w:rsidRDefault="00353E15" w:rsidP="00353E15">
                                  <w:pPr>
                                    <w:pStyle w:val="Text"/>
                                    <w:suppressOverlap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</w:p>
                                <w:p w14:paraId="62BDC63E" w14:textId="77777777" w:rsidR="00353E15" w:rsidRDefault="00353E15" w:rsidP="00353E15">
                                  <w:pP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70C9A"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le projet de fil rouge est le moyen de s'assurer que toutes les compétences que vous avez acquises au cours de l'année sont entièrement valides et prêtes à être insérées dans le</w:t>
                                  </w:r>
                                  <w: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marche du travail.</w:t>
                                  </w:r>
                                </w:p>
                                <w:p w14:paraId="256B30EF" w14:textId="77777777" w:rsidR="00353E15" w:rsidRDefault="00353E15" w:rsidP="00353E15">
                                  <w:pP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C4116B2" w14:textId="77777777" w:rsidR="00353E15" w:rsidRDefault="00353E15" w:rsidP="00353E15">
                                  <w:pP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70C9A"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le projet de fil </w:t>
                                  </w:r>
                                  <w: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rouge</w:t>
                                  </w:r>
                                  <w:r w:rsidRPr="00B70C9A"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consiste à créer un site Web </w:t>
                                  </w:r>
                                  <w: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full-stack </w:t>
                                  </w:r>
                                  <w:r w:rsidRPr="00B70C9A"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avec une idée qui peut être appliquée dans la vraie vie</w:t>
                                  </w:r>
                                  <w: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, </w:t>
                                  </w:r>
                                  <w:r w:rsidRPr="00B70C9A"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pour ce faire, vous devez passer par de nombreuses étapes</w:t>
                                  </w:r>
                                  <w:r>
                                    <w:rPr>
                                      <w:rFonts w:ascii="Lato" w:hAnsi="Lato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 :</w:t>
                                  </w:r>
                                </w:p>
                                <w:p w14:paraId="0810644A" w14:textId="77777777" w:rsidR="00353E15" w:rsidRPr="00B70C9A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70C9A"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avoir une idée</w:t>
                                  </w:r>
                                </w:p>
                                <w:p w14:paraId="77E41224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70C9A"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exprimer les besoins de votre client</w:t>
                                  </w:r>
                                </w:p>
                                <w:p w14:paraId="0398F62E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analyser son problématique</w:t>
                                  </w:r>
                                </w:p>
                                <w:p w14:paraId="1E28E302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B70C9A"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conclure</w:t>
                                  </w: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la solution</w:t>
                                  </w:r>
                                </w:p>
                                <w:p w14:paraId="21998238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utiliser les soft-skills pour gérer le projet(gestion du temps/du stress..)</w:t>
                                  </w:r>
                                </w:p>
                                <w:p w14:paraId="1925648E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faire le design basée su la solution (wireframes, mockups, prototypes) </w:t>
                                  </w:r>
                                </w:p>
                                <w:p w14:paraId="4A8F56A1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conclure les utilisateurs de le design et leurs capacités</w:t>
                                  </w:r>
                                </w:p>
                                <w:p w14:paraId="77FB3D6B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9E2A1A"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créer un diagramme de classes</w:t>
                                  </w: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pour </w:t>
                                  </w:r>
                                  <w:r w:rsidRPr="009E2A1A"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modéliser la base de données</w:t>
                                  </w:r>
                                </w:p>
                                <w:p w14:paraId="7C703764" w14:textId="77777777" w:rsidR="00353E15" w:rsidRDefault="00353E15" w:rsidP="00353E15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ato Light" w:hAnsi="Lato Light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appliquer la solution (créer un site web avec certaines fonctionnalités)</w:t>
                                  </w:r>
                                </w:p>
                                <w:p w14:paraId="7E761A65" w14:textId="77777777" w:rsidR="00353E15" w:rsidRPr="006A2959" w:rsidRDefault="00353E15" w:rsidP="00353E15">
                                  <w:pPr>
                                    <w:pStyle w:val="Text"/>
                                    <w:suppressOverlap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</w:p>
                                <w:p w14:paraId="13DF8E14" w14:textId="77777777" w:rsidR="00353E15" w:rsidRDefault="00353E15" w:rsidP="00353E1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20E19F" id="_x0000_s1028" type="#_x0000_t202" style="position:absolute;left:0;text-align:left;margin-left:0;margin-top:294.75pt;width:497.25pt;height:35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" stroked="f">
                      <v:textbox>
                        <w:txbxContent>
                          <w:p w14:paraId="069EC5D2" w14:textId="77777777" w:rsidR="00353E15" w:rsidRDefault="00353E15" w:rsidP="00353E15"/>
                          <w:p w14:paraId="1417CEC0" w14:textId="54024097" w:rsidR="00353E15" w:rsidRPr="00353E15" w:rsidRDefault="00353E15" w:rsidP="00353E15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43" w:name="_Toc106310382"/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Projet</w:t>
                            </w:r>
                            <w:r w:rsidRPr="00353E15"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 xml:space="preserve"> fil </w:t>
                            </w:r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rouge</w:t>
                            </w:r>
                            <w:bookmarkEnd w:id="43"/>
                          </w:p>
                          <w:p w14:paraId="70635DD6" w14:textId="77777777" w:rsidR="00353E15" w:rsidRPr="006A2959" w:rsidRDefault="00353E15" w:rsidP="00353E15">
                            <w:pPr>
                              <w:pStyle w:val="Text"/>
                              <w:suppressOverlap/>
                              <w:rPr>
                                <w:rFonts w:ascii="AvenirNext LT Pro Bold" w:hAnsi="AvenirNext LT Pro Bold"/>
                              </w:rPr>
                            </w:pPr>
                          </w:p>
                          <w:p w14:paraId="62BDC63E" w14:textId="77777777" w:rsidR="00353E15" w:rsidRDefault="00353E15" w:rsidP="00353E15">
                            <w:pP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70C9A"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>le projet de fil rouge est le moyen de s'assurer que toutes les compétences que vous avez acquises au cours de l'année sont entièrement valides et prêtes à être insérées dans le</w:t>
                            </w:r>
                            <w: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marche du travail.</w:t>
                            </w:r>
                          </w:p>
                          <w:p w14:paraId="256B30EF" w14:textId="77777777" w:rsidR="00353E15" w:rsidRDefault="00353E15" w:rsidP="00353E15">
                            <w:pP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1C4116B2" w14:textId="77777777" w:rsidR="00353E15" w:rsidRDefault="00353E15" w:rsidP="00353E15">
                            <w:pP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70C9A"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le projet de fil </w:t>
                            </w:r>
                            <w: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>rouge</w:t>
                            </w:r>
                            <w:r w:rsidRPr="00B70C9A"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consiste à créer un site Web </w:t>
                            </w:r>
                            <w: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full-stack </w:t>
                            </w:r>
                            <w:r w:rsidRPr="00B70C9A"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>avec une idée qui peut être appliquée dans la vraie vie</w:t>
                            </w:r>
                            <w: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B70C9A"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>pour ce faire, vous devez passer par de nombreuses étapes</w:t>
                            </w:r>
                            <w:r>
                              <w:rPr>
                                <w:rFonts w:ascii="Lato" w:hAnsi="Lato"/>
                                <w:color w:val="000000" w:themeColor="text1"/>
                                <w:sz w:val="28"/>
                                <w:szCs w:val="28"/>
                              </w:rPr>
                              <w:t> :</w:t>
                            </w:r>
                          </w:p>
                          <w:p w14:paraId="0810644A" w14:textId="77777777" w:rsidR="00353E15" w:rsidRPr="00B70C9A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70C9A"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avoir une idée</w:t>
                            </w:r>
                          </w:p>
                          <w:p w14:paraId="77E41224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70C9A"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exprimer les besoins de votre client</w:t>
                            </w:r>
                          </w:p>
                          <w:p w14:paraId="0398F62E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analyser son problématique</w:t>
                            </w:r>
                          </w:p>
                          <w:p w14:paraId="1E28E302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70C9A"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conclure</w:t>
                            </w: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la solution</w:t>
                            </w:r>
                          </w:p>
                          <w:p w14:paraId="21998238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utiliser les soft-skills pour gérer le projet(gestion du temps/du stress..)</w:t>
                            </w:r>
                          </w:p>
                          <w:p w14:paraId="1925648E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faire le design basée su la solution (wireframes, mockups, prototypes) </w:t>
                            </w:r>
                          </w:p>
                          <w:p w14:paraId="4A8F56A1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conclure les utilisateurs de le design et leurs capacités</w:t>
                            </w:r>
                          </w:p>
                          <w:p w14:paraId="77FB3D6B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E2A1A"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créer un diagramme de classes</w:t>
                            </w: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pour </w:t>
                            </w:r>
                            <w:r w:rsidRPr="009E2A1A"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modéliser la base de données</w:t>
                            </w:r>
                          </w:p>
                          <w:p w14:paraId="7C703764" w14:textId="77777777" w:rsidR="00353E15" w:rsidRDefault="00353E15" w:rsidP="00353E1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000000" w:themeColor="text1"/>
                                <w:sz w:val="28"/>
                                <w:szCs w:val="28"/>
                              </w:rPr>
                              <w:t>appliquer la solution (créer un site web avec certaines fonctionnalités)</w:t>
                            </w:r>
                          </w:p>
                          <w:p w14:paraId="7E761A65" w14:textId="77777777" w:rsidR="00353E15" w:rsidRPr="006A2959" w:rsidRDefault="00353E15" w:rsidP="00353E15">
                            <w:pPr>
                              <w:pStyle w:val="Text"/>
                              <w:suppressOverlap/>
                              <w:rPr>
                                <w:rFonts w:ascii="AvenirNext LT Pro Bold" w:hAnsi="AvenirNext LT Pro Bold"/>
                              </w:rPr>
                            </w:pPr>
                          </w:p>
                          <w:p w14:paraId="13DF8E14" w14:textId="77777777" w:rsidR="00353E15" w:rsidRDefault="00353E15" w:rsidP="00353E1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53E15" w:rsidRPr="00C26B65">
              <w:rPr>
                <w:rFonts w:ascii="AvenirNext LT Pro Bold" w:hAnsi="AvenirNext LT Pro Bold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D39C0F9" wp14:editId="28E393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514350</wp:posOffset>
                      </wp:positionV>
                      <wp:extent cx="6116955" cy="1404620"/>
                      <wp:effectExtent l="0" t="0" r="0" b="8255"/>
                      <wp:wrapSquare wrapText="bothSides"/>
                      <wp:docPr id="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1695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370778" w14:textId="6579123A" w:rsidR="00C26B65" w:rsidRDefault="00C26B65"/>
                                <w:p w14:paraId="52A27304" w14:textId="77777777" w:rsidR="00C26B65" w:rsidRPr="00353E15" w:rsidRDefault="00C26B65" w:rsidP="00C26B65">
                                  <w:pPr>
                                    <w:pStyle w:val="Heading3"/>
                                    <w:suppressOverlap/>
                                    <w:rPr>
                                      <w:rFonts w:ascii="AvenirNext LT Pro Bold" w:hAnsi="AvenirNext LT Pro Bold"/>
                                      <w:u w:val="thick" w:color="F5D867" w:themeColor="accent1" w:themeTint="99"/>
                                    </w:rPr>
                                  </w:pPr>
                                  <w:bookmarkStart w:id="44" w:name="_Toc106310383"/>
                                  <w:r w:rsidRPr="00E70A5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>Solicode</w:t>
                                  </w:r>
                                  <w:bookmarkEnd w:id="44"/>
                                </w:p>
                                <w:p w14:paraId="3D2335CC" w14:textId="77777777" w:rsidR="00C26B65" w:rsidRPr="006A2959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</w:p>
                                <w:p w14:paraId="0AD3A8AE" w14:textId="77777777" w:rsidR="00C26B65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</w:pPr>
                                  <w:r w:rsidRPr="00396A42"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  <w:t>SOLICODE est un centre de formation solidaire et inclusif, ouvert aux jeunes motivés et intéressés par les métiers du Développement Web et Mobile.</w:t>
                                  </w:r>
                                </w:p>
                                <w:p w14:paraId="74FADF51" w14:textId="77777777" w:rsidR="00C26B65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</w:pPr>
                                </w:p>
                                <w:p w14:paraId="57562AE6" w14:textId="77777777" w:rsidR="00C26B65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</w:pPr>
                                  <w:r w:rsidRPr="00396A42"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  <w:t>L’apprenant à SOLICODE se considère comme acteur principal tout au long de son processus d’apprentissage. C’est lui qui construit ses savoirs à travers la réalisation des projets, individuels ou par groupe, inspirés du milieu professionnel afin de favoriser une meilleure insertion au marché de travail.</w:t>
                                  </w:r>
                                </w:p>
                                <w:p w14:paraId="1FB898CA" w14:textId="77777777" w:rsidR="00C26B65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</w:pPr>
                                  <w:r w:rsidRPr="00396A42"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  <w:t>La formation au sein de SOLICODE est axée sur différents volets: technique, soft-skills, entreprenariat et gestion de projet.</w:t>
                                  </w:r>
                                </w:p>
                                <w:p w14:paraId="07CA520E" w14:textId="77777777" w:rsidR="00C26B65" w:rsidRPr="00396A42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</w:pPr>
                                  <w:r w:rsidRPr="00396A42">
                                    <w:rPr>
                                      <w:rFonts w:ascii="Lato" w:hAnsi="Lato"/>
                                      <w:color w:val="000000" w:themeColor="text1"/>
                                    </w:rPr>
                                    <w:t>A l’issue de cette formation, les apprenants bénéficieront d’une double certification délivrée par SIMPLON et OFPPT</w:t>
                                  </w:r>
                                  <w:r w:rsidRPr="00396A42">
                                    <w:rPr>
                                      <w:rFonts w:ascii="Lato" w:hAnsi="Lato"/>
                                      <w:color w:val="000000" w:themeColor="text1"/>
                                      <w:shd w:val="clear" w:color="auto" w:fill="D1CFCC"/>
                                    </w:rPr>
                                    <w:t>.</w:t>
                                  </w:r>
                                </w:p>
                                <w:p w14:paraId="77BAA04D" w14:textId="77777777" w:rsidR="00C26B65" w:rsidRPr="006A2959" w:rsidRDefault="00C26B65" w:rsidP="00C26B65">
                                  <w:pPr>
                                    <w:pStyle w:val="Text"/>
                                    <w:suppressOverlap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</w:p>
                                <w:p w14:paraId="5A3353E2" w14:textId="69EA883A" w:rsidR="00C26B65" w:rsidRDefault="00C26B65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39C0F9" id="_x0000_s1029" type="#_x0000_t202" style="position:absolute;left:0;text-align:left;margin-left:0;margin-top:40.5pt;width:481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" stroked="f">
                      <v:textbox style="mso-fit-shape-to-text:t">
                        <w:txbxContent>
                          <w:p w14:paraId="27370778" w14:textId="6579123A" w:rsidR="00C26B65" w:rsidRDefault="00C26B65"/>
                          <w:p w14:paraId="52A27304" w14:textId="77777777" w:rsidR="00C26B65" w:rsidRPr="00353E15" w:rsidRDefault="00C26B65" w:rsidP="00C26B65">
                            <w:pPr>
                              <w:pStyle w:val="Heading3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45" w:name="_Toc106310383"/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Solicode</w:t>
                            </w:r>
                            <w:bookmarkEnd w:id="45"/>
                          </w:p>
                          <w:p w14:paraId="3D2335CC" w14:textId="77777777" w:rsidR="00C26B65" w:rsidRPr="006A2959" w:rsidRDefault="00C26B65" w:rsidP="00C26B65">
                            <w:pPr>
                              <w:pStyle w:val="Text"/>
                              <w:suppressOverlap/>
                              <w:rPr>
                                <w:rFonts w:ascii="AvenirNext LT Pro Bold" w:hAnsi="AvenirNext LT Pro Bold"/>
                              </w:rPr>
                            </w:pPr>
                          </w:p>
                          <w:p w14:paraId="0AD3A8AE" w14:textId="77777777" w:rsidR="00C26B65" w:rsidRDefault="00C26B65" w:rsidP="00C26B65">
                            <w:pPr>
                              <w:pStyle w:val="Text"/>
                              <w:suppressOverlap/>
                              <w:rPr>
                                <w:rFonts w:ascii="Lato" w:hAnsi="Lato"/>
                                <w:color w:val="000000" w:themeColor="text1"/>
                              </w:rPr>
                            </w:pPr>
                            <w:r w:rsidRPr="00396A42">
                              <w:rPr>
                                <w:rFonts w:ascii="Lato" w:hAnsi="Lato"/>
                                <w:color w:val="000000" w:themeColor="text1"/>
                              </w:rPr>
                              <w:t>SOLICODE est un centre de formation solidaire et inclusif, ouvert aux jeunes motivés et intéressés par les métiers du Développement Web et Mobile.</w:t>
                            </w:r>
                          </w:p>
                          <w:p w14:paraId="74FADF51" w14:textId="77777777" w:rsidR="00C26B65" w:rsidRDefault="00C26B65" w:rsidP="00C26B65">
                            <w:pPr>
                              <w:pStyle w:val="Text"/>
                              <w:suppressOverlap/>
                              <w:rPr>
                                <w:rFonts w:ascii="Lato" w:hAnsi="Lato"/>
                                <w:color w:val="000000" w:themeColor="text1"/>
                              </w:rPr>
                            </w:pPr>
                          </w:p>
                          <w:p w14:paraId="57562AE6" w14:textId="77777777" w:rsidR="00C26B65" w:rsidRDefault="00C26B65" w:rsidP="00C26B65">
                            <w:pPr>
                              <w:pStyle w:val="Text"/>
                              <w:suppressOverlap/>
                              <w:rPr>
                                <w:rFonts w:ascii="Lato" w:hAnsi="Lato"/>
                                <w:color w:val="000000" w:themeColor="text1"/>
                              </w:rPr>
                            </w:pPr>
                            <w:r w:rsidRPr="00396A42">
                              <w:rPr>
                                <w:rFonts w:ascii="Lato" w:hAnsi="Lato"/>
                                <w:color w:val="000000" w:themeColor="text1"/>
                              </w:rPr>
                              <w:t>L’apprenant à SOLICODE se considère comme acteur principal tout au long de son processus d’apprentissage. C’est lui qui construit ses savoirs à travers la réalisation des projets, individuels ou par groupe, inspirés du milieu professionnel afin de favoriser une meilleure insertion au marché de travail.</w:t>
                            </w:r>
                          </w:p>
                          <w:p w14:paraId="1FB898CA" w14:textId="77777777" w:rsidR="00C26B65" w:rsidRDefault="00C26B65" w:rsidP="00C26B65">
                            <w:pPr>
                              <w:pStyle w:val="Text"/>
                              <w:suppressOverlap/>
                              <w:rPr>
                                <w:rFonts w:ascii="Lato" w:hAnsi="Lato"/>
                                <w:color w:val="000000" w:themeColor="text1"/>
                              </w:rPr>
                            </w:pPr>
                            <w:r w:rsidRPr="00396A42">
                              <w:rPr>
                                <w:rFonts w:ascii="Lato" w:hAnsi="Lato"/>
                                <w:color w:val="000000" w:themeColor="text1"/>
                              </w:rPr>
                              <w:t>La formation au sein de SOLICODE est axée sur différents volets: technique, soft-skills, entreprenariat et gestion de projet.</w:t>
                            </w:r>
                          </w:p>
                          <w:p w14:paraId="07CA520E" w14:textId="77777777" w:rsidR="00C26B65" w:rsidRPr="00396A42" w:rsidRDefault="00C26B65" w:rsidP="00C26B65">
                            <w:pPr>
                              <w:pStyle w:val="Text"/>
                              <w:suppressOverlap/>
                              <w:rPr>
                                <w:rFonts w:ascii="Lato" w:hAnsi="Lato"/>
                                <w:color w:val="000000" w:themeColor="text1"/>
                              </w:rPr>
                            </w:pPr>
                            <w:r w:rsidRPr="00396A42">
                              <w:rPr>
                                <w:rFonts w:ascii="Lato" w:hAnsi="Lato"/>
                                <w:color w:val="000000" w:themeColor="text1"/>
                              </w:rPr>
                              <w:t>A l’issue de cette formation, les apprenants bénéficieront d’une double certification délivrée par SIMPLON et OFPPT</w:t>
                            </w:r>
                            <w:r w:rsidRPr="00396A42">
                              <w:rPr>
                                <w:rFonts w:ascii="Lato" w:hAnsi="Lato"/>
                                <w:color w:val="000000" w:themeColor="text1"/>
                                <w:shd w:val="clear" w:color="auto" w:fill="D1CFCC"/>
                              </w:rPr>
                              <w:t>.</w:t>
                            </w:r>
                          </w:p>
                          <w:p w14:paraId="77BAA04D" w14:textId="77777777" w:rsidR="00C26B65" w:rsidRPr="006A2959" w:rsidRDefault="00C26B65" w:rsidP="00C26B65">
                            <w:pPr>
                              <w:pStyle w:val="Text"/>
                              <w:suppressOverlap/>
                              <w:rPr>
                                <w:rFonts w:ascii="AvenirNext LT Pro Bold" w:hAnsi="AvenirNext LT Pro Bold"/>
                              </w:rPr>
                            </w:pPr>
                          </w:p>
                          <w:p w14:paraId="5A3353E2" w14:textId="69EA883A" w:rsidR="00C26B65" w:rsidRDefault="00C26B6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53E15">
              <w:rPr>
                <w:rFonts w:ascii="AvenirNext LT Pro Bold" w:hAnsi="AvenirNext LT Pro Bol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153993C" wp14:editId="1CEC9A1A">
                      <wp:simplePos x="0" y="0"/>
                      <wp:positionH relativeFrom="margin">
                        <wp:posOffset>1628775</wp:posOffset>
                      </wp:positionH>
                      <wp:positionV relativeFrom="paragraph">
                        <wp:posOffset>-268605</wp:posOffset>
                      </wp:positionV>
                      <wp:extent cx="2918460" cy="388620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18460" cy="3886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167017F" w14:textId="442D5088" w:rsidR="00464781" w:rsidRPr="006A2959" w:rsidRDefault="000A35D0" w:rsidP="00464781">
                                  <w:pPr>
                                    <w:pStyle w:val="Heading3"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  <w:bookmarkStart w:id="46" w:name="_Toc106310384"/>
                                  <w:r>
                                    <w:rPr>
                                      <w:rFonts w:ascii="AvenirNext LT Pro Bold" w:hAnsi="AvenirNext LT Pro Bold"/>
                                    </w:rPr>
                                    <w:t>Contexte du projet</w:t>
                                  </w:r>
                                  <w:bookmarkEnd w:id="46"/>
                                </w:p>
                                <w:p w14:paraId="2F396B51" w14:textId="77777777" w:rsidR="00464781" w:rsidRPr="000A35D0" w:rsidRDefault="00464781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53993C" id="Text Box 10" o:spid="_x0000_s1030" type="#_x0000_t202" style="position:absolute;left:0;text-align:left;margin-left:128.25pt;margin-top:-21.15pt;width:229.8pt;height:30.6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" filled="f" stroked="f" strokeweight="1pt">
                      <v:stroke miterlimit="4"/>
                      <v:textbox style="mso-fit-shape-to-text:t" inset="4pt,4pt,4pt,4pt">
                        <w:txbxContent>
                          <w:p w14:paraId="2167017F" w14:textId="442D5088" w:rsidR="00464781" w:rsidRPr="006A2959" w:rsidRDefault="000A35D0" w:rsidP="00464781">
                            <w:pPr>
                              <w:pStyle w:val="Heading3"/>
                              <w:rPr>
                                <w:rFonts w:ascii="AvenirNext LT Pro Bold" w:hAnsi="AvenirNext LT Pro Bold"/>
                              </w:rPr>
                            </w:pPr>
                            <w:bookmarkStart w:id="47" w:name="_Toc106310384"/>
                            <w:r>
                              <w:rPr>
                                <w:rFonts w:ascii="AvenirNext LT Pro Bold" w:hAnsi="AvenirNext LT Pro Bold"/>
                              </w:rPr>
                              <w:t>Contexte du projet</w:t>
                            </w:r>
                            <w:bookmarkEnd w:id="47"/>
                          </w:p>
                          <w:p w14:paraId="2F396B51" w14:textId="77777777" w:rsidR="00464781" w:rsidRPr="000A35D0" w:rsidRDefault="0046478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bookmarkEnd w:id="40"/>
            <w:bookmarkEnd w:id="41"/>
          </w:p>
        </w:tc>
      </w:tr>
      <w:tr w:rsidR="00C275E7" w:rsidRPr="006A2959" w14:paraId="23F55640" w14:textId="77777777" w:rsidTr="00C26B65">
        <w:trPr>
          <w:trHeight w:val="2750"/>
        </w:trPr>
        <w:tc>
          <w:tcPr>
            <w:tcW w:w="11128" w:type="dxa"/>
            <w:gridSpan w:val="5"/>
            <w:vAlign w:val="center"/>
          </w:tcPr>
          <w:p w14:paraId="1BC7796E" w14:textId="57052706" w:rsidR="00C275E7" w:rsidRPr="006A2959" w:rsidRDefault="005802A6" w:rsidP="00627079">
            <w:pPr>
              <w:rPr>
                <w:rFonts w:ascii="AvenirNext LT Pro Bold" w:hAnsi="AvenirNext LT Pro Bold"/>
              </w:rPr>
            </w:pPr>
            <w:r>
              <w:rPr>
                <w:rFonts w:ascii="AvenirNext LT Pro Bold" w:hAnsi="AvenirNext LT Pro Bold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AF86BEC" wp14:editId="4A20603E">
                      <wp:simplePos x="0" y="0"/>
                      <wp:positionH relativeFrom="margin">
                        <wp:posOffset>1239520</wp:posOffset>
                      </wp:positionH>
                      <wp:positionV relativeFrom="paragraph">
                        <wp:posOffset>-2540</wp:posOffset>
                      </wp:positionV>
                      <wp:extent cx="3657600" cy="38862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57600" cy="38862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B74F088" w14:textId="475CB27D" w:rsidR="00353E15" w:rsidRPr="006A2959" w:rsidRDefault="00353E15" w:rsidP="00353E15">
                                  <w:pPr>
                                    <w:pStyle w:val="Heading3"/>
                                    <w:rPr>
                                      <w:rFonts w:ascii="AvenirNext LT Pro Bold" w:hAnsi="AvenirNext LT Pro Bold"/>
                                    </w:rPr>
                                  </w:pPr>
                                  <w:bookmarkStart w:id="48" w:name="_Toc106310385"/>
                                  <w:r>
                                    <w:rPr>
                                      <w:rFonts w:ascii="AvenirNext LT Pro Bold" w:hAnsi="AvenirNext LT Pro Bold"/>
                                    </w:rPr>
                                    <w:t>Etude général du projet</w:t>
                                  </w:r>
                                  <w:bookmarkEnd w:id="48"/>
                                </w:p>
                                <w:p w14:paraId="003C919D" w14:textId="77777777" w:rsidR="00353E15" w:rsidRPr="000A35D0" w:rsidRDefault="00353E15" w:rsidP="00353E15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F86BEC" id="Text Box 16" o:spid="_x0000_s1031" type="#_x0000_t202" style="position:absolute;margin-left:97.6pt;margin-top:-.2pt;width:4in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" filled="f" stroked="f" strokeweight="1pt">
                      <v:stroke miterlimit="4"/>
                      <v:textbox style="mso-fit-shape-to-text:t" inset="4pt,4pt,4pt,4pt">
                        <w:txbxContent>
                          <w:p w14:paraId="6B74F088" w14:textId="475CB27D" w:rsidR="00353E15" w:rsidRPr="006A2959" w:rsidRDefault="00353E15" w:rsidP="00353E15">
                            <w:pPr>
                              <w:pStyle w:val="Heading3"/>
                              <w:rPr>
                                <w:rFonts w:ascii="AvenirNext LT Pro Bold" w:hAnsi="AvenirNext LT Pro Bold"/>
                              </w:rPr>
                            </w:pPr>
                            <w:bookmarkStart w:id="49" w:name="_Toc106310385"/>
                            <w:r>
                              <w:rPr>
                                <w:rFonts w:ascii="AvenirNext LT Pro Bold" w:hAnsi="AvenirNext LT Pro Bold"/>
                              </w:rPr>
                              <w:t>Etude général du projet</w:t>
                            </w:r>
                            <w:bookmarkEnd w:id="49"/>
                          </w:p>
                          <w:p w14:paraId="003C919D" w14:textId="77777777" w:rsidR="00353E15" w:rsidRPr="000A35D0" w:rsidRDefault="00353E15" w:rsidP="00353E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E8063C" w:rsidRPr="00C26B65">
              <w:rPr>
                <w:rFonts w:ascii="AvenirNext LT Pro Bold" w:hAnsi="AvenirNext LT Pro Bold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689719E" wp14:editId="6D7B754A">
                      <wp:simplePos x="0" y="0"/>
                      <wp:positionH relativeFrom="margin">
                        <wp:posOffset>128270</wp:posOffset>
                      </wp:positionH>
                      <wp:positionV relativeFrom="paragraph">
                        <wp:posOffset>497205</wp:posOffset>
                      </wp:positionV>
                      <wp:extent cx="5913120" cy="7219950"/>
                      <wp:effectExtent l="0" t="0" r="0" b="0"/>
                      <wp:wrapSquare wrapText="bothSides"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913120" cy="7219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3072F3" w14:textId="77777777" w:rsidR="004B5E95" w:rsidRDefault="004B5E95" w:rsidP="004B5E95"/>
                                <w:p w14:paraId="4EBE25F7" w14:textId="5E80D3F6" w:rsidR="004B5E95" w:rsidRPr="00E70A52" w:rsidRDefault="00BE7997" w:rsidP="008969DD">
                                  <w:pPr>
                                    <w:pStyle w:val="Heading3"/>
                                    <w:spacing w:line="360" w:lineRule="auto"/>
                                    <w:suppressOverlap/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</w:pPr>
                                  <w:bookmarkStart w:id="50" w:name="_Toc106310386"/>
                                  <w:r w:rsidRPr="005F7D3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>Expression</w:t>
                                  </w:r>
                                  <w:r w:rsidRPr="00E70A5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 xml:space="preserve"> </w:t>
                                  </w:r>
                                  <w:r w:rsidR="00B70392" w:rsidRPr="00E70A52">
                                    <w:rPr>
                                      <w:rFonts w:ascii="AvenirNext LT Pro Bold" w:hAnsi="AvenirNext LT Pro Bold"/>
                                      <w:sz w:val="40"/>
                                      <w:szCs w:val="32"/>
                                      <w:u w:val="thick" w:color="F5D867" w:themeColor="accent1" w:themeTint="99"/>
                                    </w:rPr>
                                    <w:t xml:space="preserve">du </w:t>
                                  </w:r>
                                  <w:r w:rsidR="00B70392" w:rsidRPr="005F7D32">
                                    <w:rPr>
                                      <w:rFonts w:ascii="AvenirNext LT Pro Bold" w:hAnsi="AvenirNext LT Pro Bold"/>
                                      <w:sz w:val="38"/>
                                      <w:szCs w:val="30"/>
                                      <w:u w:val="thick" w:color="F5D867" w:themeColor="accent1" w:themeTint="99"/>
                                    </w:rPr>
                                    <w:t>besoin</w:t>
                                  </w:r>
                                  <w:bookmarkEnd w:id="50"/>
                                </w:p>
                                <w:p w14:paraId="492948F5" w14:textId="4FE0B40C" w:rsidR="00D57A89" w:rsidRDefault="008969DD" w:rsidP="00D57A89">
                                  <w:pPr>
                                    <w:rPr>
                                      <w:rFonts w:ascii="Lato" w:hAnsi="Lato"/>
                                    </w:rPr>
                                  </w:pPr>
                                  <w:r>
                                    <w:rPr>
                                      <w:rFonts w:ascii="Lato" w:hAnsi="Lato"/>
                                    </w:rPr>
                                    <w:t xml:space="preserve">La cliente veut un site web qui permet de partager </w:t>
                                  </w:r>
                                  <w:r w:rsidR="00E8063C">
                                    <w:rPr>
                                      <w:rFonts w:ascii="Lato" w:hAnsi="Lato"/>
                                    </w:rPr>
                                    <w:t>ses produits online</w:t>
                                  </w:r>
                                  <w:r w:rsidR="00600CD2">
                                    <w:rPr>
                                      <w:rFonts w:ascii="Lato" w:hAnsi="Lato"/>
                                    </w:rPr>
                                    <w:t xml:space="preserve">, gérer son </w:t>
                                  </w:r>
                                  <w:r w:rsidR="00600CD2" w:rsidRPr="00600CD2">
                                    <w:rPr>
                                      <w:rFonts w:ascii="Lato" w:hAnsi="Lato"/>
                                    </w:rPr>
                                    <w:t>inventaire</w:t>
                                  </w:r>
                                  <w:r w:rsidR="00600CD2">
                                    <w:rPr>
                                      <w:rFonts w:ascii="Lato" w:hAnsi="Lato"/>
                                    </w:rPr>
                                    <w:t xml:space="preserve">, éviter le perte d’information concernant les </w:t>
                                  </w:r>
                                  <w:r w:rsidR="001E0FDA" w:rsidRPr="001E0FDA">
                                    <w:rPr>
                                      <w:rFonts w:ascii="Lato" w:hAnsi="Lato"/>
                                    </w:rPr>
                                    <w:t>clients précédents</w:t>
                                  </w:r>
                                  <w:r w:rsidR="009B4807">
                                    <w:rPr>
                                      <w:rFonts w:ascii="Lato" w:hAnsi="Lato"/>
                                    </w:rPr>
                                    <w:t>(traçabilité)</w:t>
                                  </w:r>
                                  <w:r w:rsidR="00891BEA">
                                    <w:rPr>
                                      <w:rFonts w:ascii="Lato" w:hAnsi="Lato"/>
                                    </w:rPr>
                                    <w:t>.</w:t>
                                  </w:r>
                                </w:p>
                                <w:p w14:paraId="7482678E" w14:textId="43D0F679" w:rsidR="000B7BAB" w:rsidRDefault="000B7BAB" w:rsidP="004B5E95">
                                  <w:pPr>
                                    <w:rPr>
                                      <w:rFonts w:ascii="Lato" w:hAnsi="Lato"/>
                                    </w:rPr>
                                  </w:pPr>
                                </w:p>
                                <w:p w14:paraId="428C4C3C" w14:textId="1B557031" w:rsidR="009B4807" w:rsidRDefault="009B4807" w:rsidP="004B5E95">
                                  <w:pPr>
                                    <w:rPr>
                                      <w:rFonts w:ascii="Lato" w:hAnsi="Lato"/>
                                    </w:rPr>
                                  </w:pPr>
                                </w:p>
                                <w:p w14:paraId="37BDCBD6" w14:textId="037F6618" w:rsidR="009B4807" w:rsidRDefault="009B4807" w:rsidP="009B4807">
                                  <w:pPr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>
                                    <w:rPr>
                                      <w:rFonts w:ascii="Lato" w:hAnsi="Lato"/>
                                    </w:rPr>
                                    <w:t>Carte d’empathie de clients</w:t>
                                  </w:r>
                                </w:p>
                                <w:p w14:paraId="4852E662" w14:textId="77777777" w:rsidR="000B7BAB" w:rsidRDefault="000B7BAB" w:rsidP="004B5E95">
                                  <w:pPr>
                                    <w:rPr>
                                      <w:rFonts w:ascii="Lato" w:hAnsi="Lato"/>
                                    </w:rPr>
                                  </w:pPr>
                                </w:p>
                                <w:p w14:paraId="6FC34D85" w14:textId="483DEBEB" w:rsidR="004B5E95" w:rsidRPr="008969DD" w:rsidRDefault="00891BEA" w:rsidP="004B5E95">
                                  <w:pPr>
                                    <w:rPr>
                                      <w:rFonts w:ascii="Lato" w:hAnsi="Lato"/>
                                    </w:rPr>
                                  </w:pPr>
                                  <w:r>
                                    <w:rPr>
                                      <w:rFonts w:ascii="Lato" w:hAnsi="Lato"/>
                                      <w:noProof/>
                                    </w:rPr>
                                    <w:drawing>
                                      <wp:inline distT="0" distB="0" distL="0" distR="0" wp14:anchorId="5B7A5202" wp14:editId="57B60BF7">
                                        <wp:extent cx="5715000" cy="4283710"/>
                                        <wp:effectExtent l="0" t="0" r="0" b="2540"/>
                                        <wp:docPr id="56" name="Picture 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715000" cy="42837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9719E" id="_x0000_s1032" type="#_x0000_t202" style="position:absolute;margin-left:10.1pt;margin-top:39.15pt;width:465.6pt;height:568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" stroked="f">
                      <v:textbox>
                        <w:txbxContent>
                          <w:p w14:paraId="3D3072F3" w14:textId="77777777" w:rsidR="004B5E95" w:rsidRDefault="004B5E95" w:rsidP="004B5E95"/>
                          <w:p w14:paraId="4EBE25F7" w14:textId="5E80D3F6" w:rsidR="004B5E95" w:rsidRPr="00E70A52" w:rsidRDefault="00BE7997" w:rsidP="008969DD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</w:pPr>
                            <w:bookmarkStart w:id="51" w:name="_Toc106310386"/>
                            <w:r w:rsidRPr="005F7D3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Expression</w:t>
                            </w:r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 xml:space="preserve"> </w:t>
                            </w:r>
                            <w:r w:rsidR="00B70392"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 xml:space="preserve">du </w:t>
                            </w:r>
                            <w:r w:rsidR="00B70392" w:rsidRPr="005F7D32">
                              <w:rPr>
                                <w:rFonts w:ascii="AvenirNext LT Pro Bold" w:hAnsi="AvenirNext LT Pro Bold"/>
                                <w:sz w:val="38"/>
                                <w:szCs w:val="30"/>
                                <w:u w:val="thick" w:color="F5D867" w:themeColor="accent1" w:themeTint="99"/>
                              </w:rPr>
                              <w:t>besoin</w:t>
                            </w:r>
                            <w:bookmarkEnd w:id="51"/>
                          </w:p>
                          <w:p w14:paraId="492948F5" w14:textId="4FE0B40C" w:rsidR="00D57A89" w:rsidRDefault="008969DD" w:rsidP="00D57A89">
                            <w:pPr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rFonts w:ascii="Lato" w:hAnsi="Lato"/>
                              </w:rPr>
                              <w:t xml:space="preserve">La cliente veut un site web qui permet de partager </w:t>
                            </w:r>
                            <w:r w:rsidR="00E8063C">
                              <w:rPr>
                                <w:rFonts w:ascii="Lato" w:hAnsi="Lato"/>
                              </w:rPr>
                              <w:t>ses produits online</w:t>
                            </w:r>
                            <w:r w:rsidR="00600CD2">
                              <w:rPr>
                                <w:rFonts w:ascii="Lato" w:hAnsi="Lato"/>
                              </w:rPr>
                              <w:t xml:space="preserve">, gérer son </w:t>
                            </w:r>
                            <w:r w:rsidR="00600CD2" w:rsidRPr="00600CD2">
                              <w:rPr>
                                <w:rFonts w:ascii="Lato" w:hAnsi="Lato"/>
                              </w:rPr>
                              <w:t>inventaire</w:t>
                            </w:r>
                            <w:r w:rsidR="00600CD2">
                              <w:rPr>
                                <w:rFonts w:ascii="Lato" w:hAnsi="Lato"/>
                              </w:rPr>
                              <w:t xml:space="preserve">, éviter le perte d’information concernant les </w:t>
                            </w:r>
                            <w:r w:rsidR="001E0FDA" w:rsidRPr="001E0FDA">
                              <w:rPr>
                                <w:rFonts w:ascii="Lato" w:hAnsi="Lato"/>
                              </w:rPr>
                              <w:t>clients précédents</w:t>
                            </w:r>
                            <w:r w:rsidR="009B4807">
                              <w:rPr>
                                <w:rFonts w:ascii="Lato" w:hAnsi="Lato"/>
                              </w:rPr>
                              <w:t>(traçabilité)</w:t>
                            </w:r>
                            <w:r w:rsidR="00891BEA">
                              <w:rPr>
                                <w:rFonts w:ascii="Lato" w:hAnsi="Lato"/>
                              </w:rPr>
                              <w:t>.</w:t>
                            </w:r>
                          </w:p>
                          <w:p w14:paraId="7482678E" w14:textId="43D0F679" w:rsidR="000B7BAB" w:rsidRDefault="000B7BAB" w:rsidP="004B5E95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  <w:p w14:paraId="428C4C3C" w14:textId="1B557031" w:rsidR="009B4807" w:rsidRDefault="009B4807" w:rsidP="004B5E95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  <w:p w14:paraId="37BDCBD6" w14:textId="037F6618" w:rsidR="009B4807" w:rsidRDefault="009B4807" w:rsidP="009B4807">
                            <w:pPr>
                              <w:jc w:val="center"/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rFonts w:ascii="Lato" w:hAnsi="Lato"/>
                              </w:rPr>
                              <w:t>Carte d’empathie de clients</w:t>
                            </w:r>
                          </w:p>
                          <w:p w14:paraId="4852E662" w14:textId="77777777" w:rsidR="000B7BAB" w:rsidRDefault="000B7BAB" w:rsidP="004B5E95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  <w:p w14:paraId="6FC34D85" w14:textId="483DEBEB" w:rsidR="004B5E95" w:rsidRPr="008969DD" w:rsidRDefault="00891BEA" w:rsidP="004B5E95">
                            <w:pPr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</w:rPr>
                              <w:drawing>
                                <wp:inline distT="0" distB="0" distL="0" distR="0" wp14:anchorId="5B7A5202" wp14:editId="57B60BF7">
                                  <wp:extent cx="5715000" cy="4283710"/>
                                  <wp:effectExtent l="0" t="0" r="0" b="254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4283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</w:p>
        </w:tc>
        <w:tc>
          <w:tcPr>
            <w:tcW w:w="18" w:type="dxa"/>
          </w:tcPr>
          <w:p w14:paraId="4E8A1FDE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</w:tr>
    </w:tbl>
    <w:p w14:paraId="15FA9D7C" w14:textId="77FEE490" w:rsidR="00C275E7" w:rsidRPr="006A2959" w:rsidRDefault="00C275E7" w:rsidP="00C275E7">
      <w:pPr>
        <w:rPr>
          <w:rFonts w:ascii="AvenirNext LT Pro Bold" w:hAnsi="AvenirNext LT Pro Bold"/>
        </w:rPr>
      </w:pPr>
    </w:p>
    <w:p w14:paraId="4A78556B" w14:textId="3CBADAAD" w:rsidR="00C275E7" w:rsidRDefault="00C275E7" w:rsidP="00C275E7">
      <w:pPr>
        <w:pStyle w:val="GraphicAnchor"/>
        <w:rPr>
          <w:rFonts w:ascii="AvenirNext LT Pro Bold" w:hAnsi="AvenirNext LT Pro Bold"/>
        </w:rPr>
      </w:pPr>
    </w:p>
    <w:p w14:paraId="6763E102" w14:textId="77777777" w:rsidR="00574B4A" w:rsidRPr="006A2959" w:rsidRDefault="00574B4A" w:rsidP="00C275E7">
      <w:pPr>
        <w:pStyle w:val="GraphicAnchor"/>
        <w:rPr>
          <w:rFonts w:ascii="AvenirNext LT Pro Bold" w:hAnsi="AvenirNext LT Pro Bold"/>
        </w:rPr>
      </w:pPr>
    </w:p>
    <w:p w14:paraId="650E096E" w14:textId="7911AE8A" w:rsidR="00C275E7" w:rsidRPr="00574B4A" w:rsidRDefault="00574B4A" w:rsidP="00574B4A">
      <w:pPr>
        <w:jc w:val="center"/>
        <w:rPr>
          <w:rFonts w:ascii="Lato" w:hAnsi="Lato"/>
        </w:rPr>
      </w:pPr>
      <w:r>
        <w:rPr>
          <w:rFonts w:ascii="Lato" w:hAnsi="Lato"/>
        </w:rPr>
        <w:lastRenderedPageBreak/>
        <w:t>Carte d’empathie de propriétaire</w:t>
      </w:r>
      <w:r>
        <w:rPr>
          <w:rFonts w:ascii="Lato" w:hAnsi="Lato"/>
          <w:noProof/>
        </w:rPr>
        <w:drawing>
          <wp:anchor distT="0" distB="0" distL="114300" distR="114300" simplePos="0" relativeHeight="251676672" behindDoc="0" locked="0" layoutInCell="1" allowOverlap="1" wp14:anchorId="63024FB8" wp14:editId="3E4190C7">
            <wp:simplePos x="0" y="0"/>
            <wp:positionH relativeFrom="margin">
              <wp:posOffset>22860</wp:posOffset>
            </wp:positionH>
            <wp:positionV relativeFrom="paragraph">
              <wp:posOffset>505460</wp:posOffset>
            </wp:positionV>
            <wp:extent cx="5715000" cy="4282440"/>
            <wp:effectExtent l="0" t="0" r="0" b="3810"/>
            <wp:wrapNone/>
            <wp:docPr id="8" name="Picture 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9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0"/>
        <w:gridCol w:w="9610"/>
        <w:gridCol w:w="270"/>
      </w:tblGrid>
      <w:tr w:rsidR="00C275E7" w:rsidRPr="006A2959" w14:paraId="495AE679" w14:textId="77777777" w:rsidTr="004B776F">
        <w:trPr>
          <w:trHeight w:val="1140"/>
        </w:trPr>
        <w:tc>
          <w:tcPr>
            <w:tcW w:w="20" w:type="dxa"/>
          </w:tcPr>
          <w:p w14:paraId="668CBD1D" w14:textId="77777777" w:rsidR="00C275E7" w:rsidRPr="006A2959" w:rsidRDefault="00C275E7" w:rsidP="00627079">
            <w:pPr>
              <w:pStyle w:val="Text"/>
              <w:rPr>
                <w:rFonts w:ascii="AvenirNext LT Pro Bold" w:hAnsi="AvenirNext LT Pro Bold"/>
              </w:rPr>
            </w:pPr>
          </w:p>
        </w:tc>
        <w:tc>
          <w:tcPr>
            <w:tcW w:w="9610" w:type="dxa"/>
            <w:vAlign w:val="center"/>
          </w:tcPr>
          <w:p w14:paraId="404000EA" w14:textId="7336807B" w:rsidR="00C275E7" w:rsidRPr="006A2959" w:rsidRDefault="00C275E7" w:rsidP="00574B4A">
            <w:pPr>
              <w:jc w:val="center"/>
              <w:rPr>
                <w:rFonts w:ascii="AvenirNext LT Pro Bold" w:hAnsi="AvenirNext LT Pro Bold"/>
              </w:rPr>
            </w:pPr>
          </w:p>
        </w:tc>
        <w:tc>
          <w:tcPr>
            <w:tcW w:w="270" w:type="dxa"/>
          </w:tcPr>
          <w:p w14:paraId="726FE2C0" w14:textId="3F022DC9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</w:tr>
    </w:tbl>
    <w:p w14:paraId="3F487A36" w14:textId="25C7CF5F" w:rsidR="00C275E7" w:rsidRDefault="00057319" w:rsidP="00C275E7">
      <w:r w:rsidRPr="00C26B65">
        <w:rPr>
          <w:rFonts w:ascii="AvenirNext LT Pro Bold" w:hAnsi="AvenirNext LT Pro Bold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D6B2B60" wp14:editId="4EF6F834">
                <wp:simplePos x="0" y="0"/>
                <wp:positionH relativeFrom="margin">
                  <wp:align>left</wp:align>
                </wp:positionH>
                <wp:positionV relativeFrom="paragraph">
                  <wp:posOffset>34925</wp:posOffset>
                </wp:positionV>
                <wp:extent cx="5913120" cy="8183880"/>
                <wp:effectExtent l="0" t="0" r="0" b="76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818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A7099" w14:textId="410FB9A7" w:rsidR="00057319" w:rsidRPr="008969DD" w:rsidRDefault="00057319" w:rsidP="00057319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52" w:name="_Toc106310387"/>
                            <w:r w:rsidRPr="005F7D32">
                              <w:rPr>
                                <w:rFonts w:ascii="AvenirNext LT Pro Bold" w:hAnsi="AvenirNext LT Pro Bold"/>
                                <w:sz w:val="36"/>
                                <w:szCs w:val="28"/>
                                <w:u w:val="thick" w:color="F5D867" w:themeColor="accent1" w:themeTint="99"/>
                              </w:rPr>
                              <w:t>Problématique</w:t>
                            </w:r>
                            <w:bookmarkEnd w:id="52"/>
                          </w:p>
                          <w:p w14:paraId="3A4B0B39" w14:textId="7BDB893E" w:rsidR="00057319" w:rsidRDefault="00CF74F0" w:rsidP="00057319">
                            <w:pPr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</w:rPr>
                              <w:drawing>
                                <wp:inline distT="0" distB="0" distL="0" distR="0" wp14:anchorId="0745433A" wp14:editId="15B92C0C">
                                  <wp:extent cx="5715000" cy="4282440"/>
                                  <wp:effectExtent l="0" t="0" r="0" b="381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15000" cy="4282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FA68A4" w14:textId="77777777" w:rsidR="00057319" w:rsidRDefault="00057319" w:rsidP="00057319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  <w:p w14:paraId="45133283" w14:textId="77777777" w:rsidR="00057319" w:rsidRDefault="00057319" w:rsidP="00057319">
                            <w:pPr>
                              <w:rPr>
                                <w:rFonts w:ascii="Lato" w:hAnsi="Lato"/>
                              </w:rPr>
                            </w:pPr>
                          </w:p>
                          <w:p w14:paraId="4A49E6B5" w14:textId="77069D2E" w:rsidR="00AA513B" w:rsidRDefault="00145A7F" w:rsidP="00AA513B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53" w:name="_Toc106310388"/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Solution</w:t>
                            </w:r>
                            <w:r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 xml:space="preserve"> </w:t>
                            </w:r>
                            <w:r w:rsidRPr="005F7D3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proposée</w:t>
                            </w:r>
                            <w:bookmarkEnd w:id="53"/>
                          </w:p>
                          <w:p w14:paraId="53C8EA51" w14:textId="77777777" w:rsidR="00E912F5" w:rsidRPr="00E912F5" w:rsidRDefault="00E912F5" w:rsidP="00E912F5"/>
                          <w:p w14:paraId="0C859ADE" w14:textId="30D0F550" w:rsidR="00057319" w:rsidRPr="00E912F5" w:rsidRDefault="00145A7F" w:rsidP="00145A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</w:pPr>
                            <w:r w:rsidRPr="00E912F5"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  <w:t xml:space="preserve">Créer une boutique en ligne </w:t>
                            </w:r>
                          </w:p>
                          <w:p w14:paraId="5B5FD0DB" w14:textId="0F376261" w:rsidR="00145A7F" w:rsidRPr="00E912F5" w:rsidRDefault="00145A7F" w:rsidP="00145A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</w:pPr>
                            <w:r w:rsidRPr="00E912F5"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  <w:t>Créer une interface d'administration pour gérer le magasin</w:t>
                            </w:r>
                          </w:p>
                          <w:p w14:paraId="396B5D32" w14:textId="42532416" w:rsidR="00145A7F" w:rsidRPr="00E912F5" w:rsidRDefault="00145A7F" w:rsidP="00E912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</w:pPr>
                            <w:r w:rsidRPr="00E912F5"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  <w:t>être proche des clients</w:t>
                            </w:r>
                          </w:p>
                          <w:p w14:paraId="0A9C3E8E" w14:textId="1F69422D" w:rsidR="00E912F5" w:rsidRPr="00E912F5" w:rsidRDefault="00E912F5" w:rsidP="00E912F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</w:pPr>
                            <w:r w:rsidRPr="00E912F5">
                              <w:rPr>
                                <w:rFonts w:ascii="Lato" w:hAnsi="Lato"/>
                                <w:sz w:val="40"/>
                                <w:szCs w:val="40"/>
                              </w:rPr>
                              <w:t>Produits mis à jour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B2B60" id="_x0000_s1033" type="#_x0000_t202" style="position:absolute;margin-left:0;margin-top:2.75pt;width:465.6pt;height:644.4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" stroked="f">
                <v:textbox>
                  <w:txbxContent>
                    <w:p w14:paraId="62DA7099" w14:textId="410FB9A7" w:rsidR="00057319" w:rsidRPr="008969DD" w:rsidRDefault="00057319" w:rsidP="00057319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54" w:name="_Toc106310387"/>
                      <w:r w:rsidRPr="005F7D32">
                        <w:rPr>
                          <w:rFonts w:ascii="AvenirNext LT Pro Bold" w:hAnsi="AvenirNext LT Pro Bold"/>
                          <w:sz w:val="36"/>
                          <w:szCs w:val="28"/>
                          <w:u w:val="thick" w:color="F5D867" w:themeColor="accent1" w:themeTint="99"/>
                        </w:rPr>
                        <w:t>Problématique</w:t>
                      </w:r>
                      <w:bookmarkEnd w:id="54"/>
                    </w:p>
                    <w:p w14:paraId="3A4B0B39" w14:textId="7BDB893E" w:rsidR="00057319" w:rsidRDefault="00CF74F0" w:rsidP="00057319">
                      <w:pPr>
                        <w:rPr>
                          <w:rFonts w:ascii="Lato" w:hAnsi="Lato"/>
                        </w:rPr>
                      </w:pPr>
                      <w:r>
                        <w:rPr>
                          <w:rFonts w:ascii="Lato" w:hAnsi="Lato"/>
                          <w:noProof/>
                        </w:rPr>
                        <w:drawing>
                          <wp:inline distT="0" distB="0" distL="0" distR="0" wp14:anchorId="0745433A" wp14:editId="15B92C0C">
                            <wp:extent cx="5715000" cy="4282440"/>
                            <wp:effectExtent l="0" t="0" r="0" b="381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15000" cy="4282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FA68A4" w14:textId="77777777" w:rsidR="00057319" w:rsidRDefault="00057319" w:rsidP="00057319">
                      <w:pPr>
                        <w:rPr>
                          <w:rFonts w:ascii="Lato" w:hAnsi="Lato"/>
                        </w:rPr>
                      </w:pPr>
                    </w:p>
                    <w:p w14:paraId="45133283" w14:textId="77777777" w:rsidR="00057319" w:rsidRDefault="00057319" w:rsidP="00057319">
                      <w:pPr>
                        <w:rPr>
                          <w:rFonts w:ascii="Lato" w:hAnsi="Lato"/>
                        </w:rPr>
                      </w:pPr>
                    </w:p>
                    <w:p w14:paraId="4A49E6B5" w14:textId="77069D2E" w:rsidR="00AA513B" w:rsidRDefault="00145A7F" w:rsidP="00AA513B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55" w:name="_Toc106310388"/>
                      <w:r w:rsidRPr="00E70A5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Solution</w:t>
                      </w:r>
                      <w:r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  <w:t xml:space="preserve"> </w:t>
                      </w:r>
                      <w:r w:rsidRPr="005F7D3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proposée</w:t>
                      </w:r>
                      <w:bookmarkEnd w:id="55"/>
                    </w:p>
                    <w:p w14:paraId="53C8EA51" w14:textId="77777777" w:rsidR="00E912F5" w:rsidRPr="00E912F5" w:rsidRDefault="00E912F5" w:rsidP="00E912F5"/>
                    <w:p w14:paraId="0C859ADE" w14:textId="30D0F550" w:rsidR="00057319" w:rsidRPr="00E912F5" w:rsidRDefault="00145A7F" w:rsidP="00145A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Lato" w:hAnsi="Lato"/>
                          <w:sz w:val="40"/>
                          <w:szCs w:val="40"/>
                        </w:rPr>
                      </w:pPr>
                      <w:r w:rsidRPr="00E912F5">
                        <w:rPr>
                          <w:rFonts w:ascii="Lato" w:hAnsi="Lato"/>
                          <w:sz w:val="40"/>
                          <w:szCs w:val="40"/>
                        </w:rPr>
                        <w:t xml:space="preserve">Créer une boutique en ligne </w:t>
                      </w:r>
                    </w:p>
                    <w:p w14:paraId="5B5FD0DB" w14:textId="0F376261" w:rsidR="00145A7F" w:rsidRPr="00E912F5" w:rsidRDefault="00145A7F" w:rsidP="00145A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Lato" w:hAnsi="Lato"/>
                          <w:sz w:val="40"/>
                          <w:szCs w:val="40"/>
                        </w:rPr>
                      </w:pPr>
                      <w:r w:rsidRPr="00E912F5">
                        <w:rPr>
                          <w:rFonts w:ascii="Lato" w:hAnsi="Lato"/>
                          <w:sz w:val="40"/>
                          <w:szCs w:val="40"/>
                        </w:rPr>
                        <w:t>Créer une interface d'administration pour gérer le magasin</w:t>
                      </w:r>
                    </w:p>
                    <w:p w14:paraId="396B5D32" w14:textId="42532416" w:rsidR="00145A7F" w:rsidRPr="00E912F5" w:rsidRDefault="00145A7F" w:rsidP="00E912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Lato" w:hAnsi="Lato"/>
                          <w:sz w:val="40"/>
                          <w:szCs w:val="40"/>
                        </w:rPr>
                      </w:pPr>
                      <w:r w:rsidRPr="00E912F5">
                        <w:rPr>
                          <w:rFonts w:ascii="Lato" w:hAnsi="Lato"/>
                          <w:sz w:val="40"/>
                          <w:szCs w:val="40"/>
                        </w:rPr>
                        <w:t>être proche des clients</w:t>
                      </w:r>
                    </w:p>
                    <w:p w14:paraId="0A9C3E8E" w14:textId="1F69422D" w:rsidR="00E912F5" w:rsidRPr="00E912F5" w:rsidRDefault="00E912F5" w:rsidP="00E912F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Lato" w:hAnsi="Lato"/>
                          <w:sz w:val="40"/>
                          <w:szCs w:val="40"/>
                        </w:rPr>
                      </w:pPr>
                      <w:r w:rsidRPr="00E912F5">
                        <w:rPr>
                          <w:rFonts w:ascii="Lato" w:hAnsi="Lato"/>
                          <w:sz w:val="40"/>
                          <w:szCs w:val="40"/>
                        </w:rPr>
                        <w:t>Produits mis à jour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75E7">
        <w:br w:type="page"/>
      </w:r>
    </w:p>
    <w:p w14:paraId="3B13CDF3" w14:textId="2228C5FA" w:rsidR="00C275E7" w:rsidRDefault="00063FFA" w:rsidP="00C275E7">
      <w:pPr>
        <w:pStyle w:val="Heading3"/>
      </w:pPr>
      <w:bookmarkStart w:id="56" w:name="_Toc106310389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DB7AF6C" wp14:editId="4C51D295">
                <wp:simplePos x="0" y="0"/>
                <wp:positionH relativeFrom="margin">
                  <wp:align>center</wp:align>
                </wp:positionH>
                <wp:positionV relativeFrom="paragraph">
                  <wp:posOffset>3680460</wp:posOffset>
                </wp:positionV>
                <wp:extent cx="6789420" cy="36271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3627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09AB8" w14:textId="0029B1A8" w:rsidR="00740882" w:rsidRDefault="00740882" w:rsidP="00740882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57" w:name="_Toc106310390"/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Exigences</w:t>
                            </w:r>
                            <w:r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 xml:space="preserve"> </w:t>
                            </w:r>
                            <w:r w:rsidRPr="005F7D3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non</w:t>
                            </w:r>
                            <w:r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>-</w:t>
                            </w:r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fonctionnelles</w:t>
                            </w:r>
                            <w:bookmarkEnd w:id="57"/>
                          </w:p>
                          <w:p w14:paraId="6F4C6653" w14:textId="77777777" w:rsidR="00740882" w:rsidRPr="00E912F5" w:rsidRDefault="00740882" w:rsidP="00740882">
                            <w:pP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  <w:t>Partie client</w:t>
                            </w:r>
                          </w:p>
                          <w:p w14:paraId="05540AF3" w14:textId="77777777" w:rsidR="00063FFA" w:rsidRPr="00063FFA" w:rsidRDefault="00063FFA" w:rsidP="007408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Réinitialisation du mot de passe</w:t>
                            </w:r>
                          </w:p>
                          <w:p w14:paraId="4FDBAE25" w14:textId="77777777" w:rsidR="00063FFA" w:rsidRPr="00063FFA" w:rsidRDefault="00063FFA" w:rsidP="007408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Vérification avec e-mail</w:t>
                            </w:r>
                          </w:p>
                          <w:p w14:paraId="59F34F8D" w14:textId="77777777" w:rsidR="002F7824" w:rsidRDefault="00063FFA" w:rsidP="007408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Voir les commandes précédentes</w:t>
                            </w:r>
                            <w:r w:rsidR="002F7824" w:rsidRPr="002F7824">
                              <w:t xml:space="preserve"> </w:t>
                            </w:r>
                          </w:p>
                          <w:p w14:paraId="3B48C1B3" w14:textId="4F608D8C" w:rsidR="00740882" w:rsidRPr="00063FFA" w:rsidRDefault="002F7824" w:rsidP="0074088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responsive</w:t>
                            </w:r>
                            <w:r w:rsidRPr="002F7824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 xml:space="preserve"> (partiellement)</w:t>
                            </w:r>
                          </w:p>
                          <w:p w14:paraId="46660717" w14:textId="77777777" w:rsidR="00740882" w:rsidRPr="002F7824" w:rsidRDefault="00740882" w:rsidP="00740882"/>
                          <w:p w14:paraId="532AD8EB" w14:textId="77777777" w:rsidR="00740882" w:rsidRPr="002F7824" w:rsidRDefault="00740882" w:rsidP="00740882">
                            <w:pPr>
                              <w:ind w:left="360"/>
                            </w:pPr>
                          </w:p>
                          <w:p w14:paraId="2DD087DD" w14:textId="77777777" w:rsidR="00740882" w:rsidRPr="00E912F5" w:rsidRDefault="00740882" w:rsidP="00740882">
                            <w:pPr>
                              <w:ind w:left="720"/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  <w:t>Partie Admin</w:t>
                            </w:r>
                          </w:p>
                          <w:p w14:paraId="4406F5F3" w14:textId="77777777" w:rsidR="002F7824" w:rsidRPr="002F7824" w:rsidRDefault="002F7824" w:rsidP="00063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r w:rsidRPr="002F7824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Gérer les produits</w:t>
                            </w:r>
                          </w:p>
                          <w:p w14:paraId="7033B43D" w14:textId="30173DCD" w:rsidR="00740882" w:rsidRPr="002F7824" w:rsidRDefault="002F7824" w:rsidP="00063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 w:rsidRPr="002F7824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Ajouter des promotions / promotions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AF6C" id="_x0000_s1034" type="#_x0000_t202" style="position:absolute;left:0;text-align:left;margin-left:0;margin-top:289.8pt;width:534.6pt;height:285.6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" filled="f" stroked="f">
                <v:textbox>
                  <w:txbxContent>
                    <w:p w14:paraId="40509AB8" w14:textId="0029B1A8" w:rsidR="00740882" w:rsidRDefault="00740882" w:rsidP="00740882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58" w:name="_Toc106310390"/>
                      <w:r w:rsidRPr="00E70A5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Exigences</w:t>
                      </w:r>
                      <w:r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  <w:t xml:space="preserve"> </w:t>
                      </w:r>
                      <w:r w:rsidRPr="005F7D3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non</w:t>
                      </w:r>
                      <w:r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  <w:t>-</w:t>
                      </w:r>
                      <w:r w:rsidRPr="00E70A5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fonctionnelles</w:t>
                      </w:r>
                      <w:bookmarkEnd w:id="58"/>
                    </w:p>
                    <w:p w14:paraId="6F4C6653" w14:textId="77777777" w:rsidR="00740882" w:rsidRPr="00E912F5" w:rsidRDefault="00740882" w:rsidP="00740882">
                      <w:pP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  <w:t>Partie client</w:t>
                      </w:r>
                    </w:p>
                    <w:p w14:paraId="05540AF3" w14:textId="77777777" w:rsidR="00063FFA" w:rsidRPr="00063FFA" w:rsidRDefault="00063FFA" w:rsidP="0074088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063FFA"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Réinitialisation du mot de passe</w:t>
                      </w:r>
                    </w:p>
                    <w:p w14:paraId="4FDBAE25" w14:textId="77777777" w:rsidR="00063FFA" w:rsidRPr="00063FFA" w:rsidRDefault="00063FFA" w:rsidP="0074088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063FFA"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Vérification avec e-mail</w:t>
                      </w:r>
                    </w:p>
                    <w:p w14:paraId="59F34F8D" w14:textId="77777777" w:rsidR="002F7824" w:rsidRDefault="00063FFA" w:rsidP="0074088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 w:rsidRPr="00063FFA">
                        <w:rPr>
                          <w:rFonts w:ascii="Lato" w:hAnsi="Lato"/>
                          <w:sz w:val="36"/>
                          <w:szCs w:val="36"/>
                        </w:rPr>
                        <w:t>Voir les commandes précédentes</w:t>
                      </w:r>
                      <w:r w:rsidR="002F7824" w:rsidRPr="002F7824">
                        <w:t xml:space="preserve"> </w:t>
                      </w:r>
                    </w:p>
                    <w:p w14:paraId="3B48C1B3" w14:textId="4F608D8C" w:rsidR="00740882" w:rsidRPr="00063FFA" w:rsidRDefault="002F7824" w:rsidP="0074088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>responsive</w:t>
                      </w:r>
                      <w:r w:rsidRPr="002F7824">
                        <w:rPr>
                          <w:rFonts w:ascii="Lato" w:hAnsi="Lato"/>
                          <w:sz w:val="36"/>
                          <w:szCs w:val="36"/>
                        </w:rPr>
                        <w:t xml:space="preserve"> (partiellement)</w:t>
                      </w:r>
                    </w:p>
                    <w:p w14:paraId="46660717" w14:textId="77777777" w:rsidR="00740882" w:rsidRPr="002F7824" w:rsidRDefault="00740882" w:rsidP="00740882"/>
                    <w:p w14:paraId="532AD8EB" w14:textId="77777777" w:rsidR="00740882" w:rsidRPr="002F7824" w:rsidRDefault="00740882" w:rsidP="00740882">
                      <w:pPr>
                        <w:ind w:left="360"/>
                      </w:pPr>
                    </w:p>
                    <w:p w14:paraId="2DD087DD" w14:textId="77777777" w:rsidR="00740882" w:rsidRPr="00E912F5" w:rsidRDefault="00740882" w:rsidP="00740882">
                      <w:pPr>
                        <w:ind w:left="720"/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  <w:t>Partie Admin</w:t>
                      </w:r>
                    </w:p>
                    <w:p w14:paraId="4406F5F3" w14:textId="77777777" w:rsidR="002F7824" w:rsidRPr="002F7824" w:rsidRDefault="002F7824" w:rsidP="00063FF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r w:rsidRPr="002F7824">
                        <w:rPr>
                          <w:rFonts w:ascii="Lato" w:hAnsi="Lato"/>
                          <w:sz w:val="36"/>
                          <w:szCs w:val="36"/>
                        </w:rPr>
                        <w:t>Gérer les produits</w:t>
                      </w:r>
                    </w:p>
                    <w:p w14:paraId="7033B43D" w14:textId="30173DCD" w:rsidR="00740882" w:rsidRPr="002F7824" w:rsidRDefault="002F7824" w:rsidP="00063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 w:rsidRPr="002F7824">
                        <w:rPr>
                          <w:rFonts w:ascii="Lato" w:hAnsi="Lato"/>
                          <w:sz w:val="36"/>
                          <w:szCs w:val="36"/>
                        </w:rPr>
                        <w:t>Ajouter des promotions / promotions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5A240A3" wp14:editId="203E950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89420" cy="353568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3535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A12EA" w14:textId="02439BC6" w:rsidR="00E912F5" w:rsidRDefault="00E912F5" w:rsidP="00E912F5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59" w:name="_Toc106310391"/>
                            <w:r w:rsidRPr="00E70A52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Exigences</w:t>
                            </w:r>
                            <w:r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 xml:space="preserve"> </w:t>
                            </w:r>
                            <w:r w:rsidRPr="005F7D32">
                              <w:rPr>
                                <w:rFonts w:ascii="AvenirNext LT Pro Bold" w:hAnsi="AvenirNext LT Pro Bold"/>
                                <w:sz w:val="36"/>
                                <w:szCs w:val="28"/>
                                <w:u w:val="thick" w:color="F5D867" w:themeColor="accent1" w:themeTint="99"/>
                              </w:rPr>
                              <w:t>fonctionnelles</w:t>
                            </w:r>
                            <w:bookmarkEnd w:id="59"/>
                          </w:p>
                          <w:p w14:paraId="40214DAB" w14:textId="508986C1" w:rsidR="00E912F5" w:rsidRPr="00E912F5" w:rsidRDefault="00E912F5" w:rsidP="00E912F5">
                            <w:pP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  <w:t>Partie client</w:t>
                            </w:r>
                          </w:p>
                          <w:p w14:paraId="11B25226" w14:textId="050F6D41" w:rsidR="00E912F5" w:rsidRPr="00E912F5" w:rsidRDefault="00E912F5" w:rsidP="00E912F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Inscription</w:t>
                            </w:r>
                          </w:p>
                          <w:p w14:paraId="3BDF1554" w14:textId="757F7B58" w:rsidR="00E912F5" w:rsidRPr="00E912F5" w:rsidRDefault="00E912F5" w:rsidP="00E912F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Authentication</w:t>
                            </w:r>
                          </w:p>
                          <w:p w14:paraId="36ABCC37" w14:textId="495B88BA" w:rsidR="00E912F5" w:rsidRPr="002405FE" w:rsidRDefault="002405FE" w:rsidP="00E912F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Panier</w:t>
                            </w:r>
                          </w:p>
                          <w:p w14:paraId="3B01F1AC" w14:textId="495F4DD9" w:rsidR="002405FE" w:rsidRPr="00E81C07" w:rsidRDefault="002405FE" w:rsidP="00E81C0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Profile</w:t>
                            </w:r>
                          </w:p>
                          <w:p w14:paraId="683A5F63" w14:textId="6DC99B95" w:rsidR="00E81C07" w:rsidRPr="00740882" w:rsidRDefault="00E81C07" w:rsidP="00E81C0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>Verification</w:t>
                            </w:r>
                            <w:r w:rsidR="00740882"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 xml:space="preserve"> de commande</w:t>
                            </w:r>
                          </w:p>
                          <w:p w14:paraId="6A62A5A7" w14:textId="2CCF6276" w:rsidR="00740882" w:rsidRDefault="00740882" w:rsidP="0074088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011B84" w14:textId="77777777" w:rsidR="00740882" w:rsidRPr="00740882" w:rsidRDefault="00740882" w:rsidP="00740882">
                            <w:pPr>
                              <w:ind w:left="360"/>
                              <w:rPr>
                                <w:lang w:val="en-US"/>
                              </w:rPr>
                            </w:pPr>
                          </w:p>
                          <w:p w14:paraId="66CA3D2C" w14:textId="2EB20DB4" w:rsidR="00063FFA" w:rsidRDefault="00740882" w:rsidP="00063FFA">
                            <w:pPr>
                              <w:ind w:left="720"/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  <w:t>Partie Admin</w:t>
                            </w:r>
                          </w:p>
                          <w:p w14:paraId="08031385" w14:textId="7FC4881B" w:rsidR="00063FFA" w:rsidRPr="00063FFA" w:rsidRDefault="00063FFA" w:rsidP="00063FF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L’ajout</w:t>
                            </w: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 xml:space="preserve"> de </w:t>
                            </w: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produits</w:t>
                            </w:r>
                          </w:p>
                          <w:p w14:paraId="31A66C38" w14:textId="4F158C41" w:rsidR="00063FFA" w:rsidRPr="00063FFA" w:rsidRDefault="00063FFA" w:rsidP="00063FF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  <w:lang w:val="en-US"/>
                              </w:rPr>
                              <w:t xml:space="preserve">Authentication de </w:t>
                            </w:r>
                            <w:r w:rsidRPr="00063FFA"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>l’administrateur</w:t>
                            </w:r>
                          </w:p>
                          <w:p w14:paraId="6A1289CD" w14:textId="77777777" w:rsidR="00063FFA" w:rsidRPr="00E912F5" w:rsidRDefault="00063FFA" w:rsidP="00063FFA">
                            <w:pPr>
                              <w:rPr>
                                <w:rFonts w:ascii="Avenir Next LT Pro" w:hAnsi="Avenir Next LT Pro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53672217" w14:textId="77777777" w:rsidR="00063FFA" w:rsidRDefault="00063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40A3" id="_x0000_s1035" type="#_x0000_t202" style="position:absolute;left:0;text-align:left;margin-left:0;margin-top:0;width:534.6pt;height:278.4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" filled="f" stroked="f">
                <v:textbox>
                  <w:txbxContent>
                    <w:p w14:paraId="4B4A12EA" w14:textId="02439BC6" w:rsidR="00E912F5" w:rsidRDefault="00E912F5" w:rsidP="00E912F5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60" w:name="_Toc106310391"/>
                      <w:r w:rsidRPr="00E70A52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Exigences</w:t>
                      </w:r>
                      <w:r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  <w:t xml:space="preserve"> </w:t>
                      </w:r>
                      <w:r w:rsidRPr="005F7D32">
                        <w:rPr>
                          <w:rFonts w:ascii="AvenirNext LT Pro Bold" w:hAnsi="AvenirNext LT Pro Bold"/>
                          <w:sz w:val="36"/>
                          <w:szCs w:val="28"/>
                          <w:u w:val="thick" w:color="F5D867" w:themeColor="accent1" w:themeTint="99"/>
                        </w:rPr>
                        <w:t>fonctionnelles</w:t>
                      </w:r>
                      <w:bookmarkEnd w:id="60"/>
                    </w:p>
                    <w:p w14:paraId="40214DAB" w14:textId="508986C1" w:rsidR="00E912F5" w:rsidRPr="00E912F5" w:rsidRDefault="00E912F5" w:rsidP="00E912F5">
                      <w:pP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  <w:t>Partie client</w:t>
                      </w:r>
                    </w:p>
                    <w:p w14:paraId="11B25226" w14:textId="050F6D41" w:rsidR="00E912F5" w:rsidRPr="00E912F5" w:rsidRDefault="00E912F5" w:rsidP="00E912F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Inscription</w:t>
                      </w:r>
                    </w:p>
                    <w:p w14:paraId="3BDF1554" w14:textId="757F7B58" w:rsidR="00E912F5" w:rsidRPr="00E912F5" w:rsidRDefault="00E912F5" w:rsidP="00E912F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Authentication</w:t>
                      </w:r>
                    </w:p>
                    <w:p w14:paraId="36ABCC37" w14:textId="495B88BA" w:rsidR="00E912F5" w:rsidRPr="002405FE" w:rsidRDefault="002405FE" w:rsidP="00E912F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Panier</w:t>
                      </w:r>
                    </w:p>
                    <w:p w14:paraId="3B01F1AC" w14:textId="495F4DD9" w:rsidR="002405FE" w:rsidRPr="00E81C07" w:rsidRDefault="002405FE" w:rsidP="00E81C0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Profile</w:t>
                      </w:r>
                    </w:p>
                    <w:p w14:paraId="683A5F63" w14:textId="6DC99B95" w:rsidR="00E81C07" w:rsidRPr="00740882" w:rsidRDefault="00E81C07" w:rsidP="00E81C0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>Verification</w:t>
                      </w:r>
                      <w:r w:rsidR="00740882"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 xml:space="preserve"> de commande</w:t>
                      </w:r>
                    </w:p>
                    <w:p w14:paraId="6A62A5A7" w14:textId="2CCF6276" w:rsidR="00740882" w:rsidRDefault="00740882" w:rsidP="00740882">
                      <w:pPr>
                        <w:rPr>
                          <w:lang w:val="en-US"/>
                        </w:rPr>
                      </w:pPr>
                    </w:p>
                    <w:p w14:paraId="2B011B84" w14:textId="77777777" w:rsidR="00740882" w:rsidRPr="00740882" w:rsidRDefault="00740882" w:rsidP="00740882">
                      <w:pPr>
                        <w:ind w:left="360"/>
                        <w:rPr>
                          <w:lang w:val="en-US"/>
                        </w:rPr>
                      </w:pPr>
                    </w:p>
                    <w:p w14:paraId="66CA3D2C" w14:textId="2EB20DB4" w:rsidR="00063FFA" w:rsidRDefault="00740882" w:rsidP="00063FFA">
                      <w:pPr>
                        <w:ind w:left="720"/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  <w:t>Partie Admin</w:t>
                      </w:r>
                    </w:p>
                    <w:p w14:paraId="08031385" w14:textId="7FC4881B" w:rsidR="00063FFA" w:rsidRPr="00063FFA" w:rsidRDefault="00063FFA" w:rsidP="00063FF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063FFA">
                        <w:rPr>
                          <w:rFonts w:ascii="Lato" w:hAnsi="Lato"/>
                          <w:sz w:val="36"/>
                          <w:szCs w:val="36"/>
                        </w:rPr>
                        <w:t>L’ajout</w:t>
                      </w:r>
                      <w:r w:rsidRPr="00063FFA"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 xml:space="preserve"> de </w:t>
                      </w:r>
                      <w:r w:rsidRPr="00063FFA">
                        <w:rPr>
                          <w:rFonts w:ascii="Lato" w:hAnsi="Lato"/>
                          <w:sz w:val="36"/>
                          <w:szCs w:val="36"/>
                        </w:rPr>
                        <w:t>produits</w:t>
                      </w:r>
                    </w:p>
                    <w:p w14:paraId="31A66C38" w14:textId="4F158C41" w:rsidR="00063FFA" w:rsidRPr="00063FFA" w:rsidRDefault="00063FFA" w:rsidP="00063FF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 w:rsidRPr="00063FFA">
                        <w:rPr>
                          <w:rFonts w:ascii="Lato" w:hAnsi="Lato"/>
                          <w:sz w:val="36"/>
                          <w:szCs w:val="36"/>
                          <w:lang w:val="en-US"/>
                        </w:rPr>
                        <w:t xml:space="preserve">Authentication de </w:t>
                      </w:r>
                      <w:r w:rsidRPr="00063FFA">
                        <w:rPr>
                          <w:rFonts w:ascii="Lato" w:hAnsi="Lato"/>
                          <w:sz w:val="36"/>
                          <w:szCs w:val="36"/>
                        </w:rPr>
                        <w:t>l’administrateur</w:t>
                      </w:r>
                    </w:p>
                    <w:p w14:paraId="6A1289CD" w14:textId="77777777" w:rsidR="00063FFA" w:rsidRPr="00E912F5" w:rsidRDefault="00063FFA" w:rsidP="00063FFA">
                      <w:pPr>
                        <w:rPr>
                          <w:rFonts w:ascii="Avenir Next LT Pro" w:hAnsi="Avenir Next LT Pro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53672217" w14:textId="77777777" w:rsidR="00063FFA" w:rsidRDefault="00063FFA"/>
                  </w:txbxContent>
                </v:textbox>
                <w10:wrap type="square" anchorx="margin"/>
              </v:shape>
            </w:pict>
          </mc:Fallback>
        </mc:AlternateContent>
      </w:r>
      <w:bookmarkEnd w:id="56"/>
      <w:r w:rsidR="00C275E7">
        <w:br w:type="page"/>
      </w:r>
    </w:p>
    <w:tbl>
      <w:tblPr>
        <w:tblStyle w:val="TableGrid"/>
        <w:tblW w:w="9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0"/>
        <w:gridCol w:w="7770"/>
        <w:gridCol w:w="2110"/>
      </w:tblGrid>
      <w:tr w:rsidR="00C275E7" w:rsidRPr="006A2959" w14:paraId="4A5E1E15" w14:textId="77777777" w:rsidTr="00627079">
        <w:trPr>
          <w:trHeight w:val="2955"/>
        </w:trPr>
        <w:tc>
          <w:tcPr>
            <w:tcW w:w="20" w:type="dxa"/>
          </w:tcPr>
          <w:p w14:paraId="403EB635" w14:textId="77777777" w:rsidR="00C275E7" w:rsidRPr="007C5B25" w:rsidRDefault="00C275E7" w:rsidP="00627079">
            <w:pPr>
              <w:pStyle w:val="Text"/>
              <w:rPr>
                <w:rFonts w:ascii="AvenirNext LT Pro Bold" w:hAnsi="AvenirNext LT Pro Bold"/>
              </w:rPr>
            </w:pPr>
          </w:p>
        </w:tc>
        <w:tc>
          <w:tcPr>
            <w:tcW w:w="7770" w:type="dxa"/>
            <w:vAlign w:val="center"/>
          </w:tcPr>
          <w:p w14:paraId="40E0F097" w14:textId="609ADC90" w:rsidR="00C275E7" w:rsidRPr="006A2959" w:rsidRDefault="00C275E7" w:rsidP="00627079">
            <w:pPr>
              <w:pStyle w:val="Text"/>
              <w:jc w:val="center"/>
              <w:rPr>
                <w:rFonts w:ascii="AvenirNext LT Pro Bold" w:hAnsi="AvenirNext LT Pro Bold"/>
              </w:rPr>
            </w:pPr>
          </w:p>
        </w:tc>
        <w:tc>
          <w:tcPr>
            <w:tcW w:w="2110" w:type="dxa"/>
          </w:tcPr>
          <w:p w14:paraId="107A9977" w14:textId="77777777" w:rsidR="00C275E7" w:rsidRPr="006A2959" w:rsidRDefault="00C275E7" w:rsidP="00627079">
            <w:pPr>
              <w:rPr>
                <w:rFonts w:ascii="AvenirNext LT Pro Bold" w:hAnsi="AvenirNext LT Pro Bold"/>
              </w:rPr>
            </w:pPr>
          </w:p>
        </w:tc>
      </w:tr>
    </w:tbl>
    <w:p w14:paraId="17B4D9C8" w14:textId="27F9BC38" w:rsidR="00C275E7" w:rsidRPr="006A2959" w:rsidRDefault="007A0EA3" w:rsidP="00C275E7">
      <w:pPr>
        <w:rPr>
          <w:rFonts w:ascii="AvenirNext LT Pro Bold" w:hAnsi="AvenirNext LT Pro Bold"/>
        </w:rPr>
      </w:pPr>
      <w:r>
        <w:rPr>
          <w:rFonts w:ascii="Lato" w:hAnsi="Lato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3006413" wp14:editId="4A007508">
            <wp:simplePos x="0" y="0"/>
            <wp:positionH relativeFrom="margin">
              <wp:align>center</wp:align>
            </wp:positionH>
            <wp:positionV relativeFrom="paragraph">
              <wp:posOffset>-5405120</wp:posOffset>
            </wp:positionV>
            <wp:extent cx="6591300" cy="30861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A5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E20F228" wp14:editId="1D78FEEB">
                <wp:simplePos x="0" y="0"/>
                <wp:positionH relativeFrom="margin">
                  <wp:align>center</wp:align>
                </wp:positionH>
                <wp:positionV relativeFrom="paragraph">
                  <wp:posOffset>-1876425</wp:posOffset>
                </wp:positionV>
                <wp:extent cx="6789420" cy="5844540"/>
                <wp:effectExtent l="0" t="0" r="0" b="381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5844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FE240" w14:textId="13816BFF" w:rsidR="002F7824" w:rsidRPr="00AF11FD" w:rsidRDefault="00E70A52" w:rsidP="002F7824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61" w:name="_Toc106310392"/>
                            <w:r w:rsidRPr="00AF11FD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Méthodologie</w:t>
                            </w:r>
                            <w:r w:rsidRPr="00AF11FD"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  <w:t xml:space="preserve"> de travail</w:t>
                            </w:r>
                            <w:bookmarkEnd w:id="61"/>
                          </w:p>
                          <w:p w14:paraId="1B47AFE2" w14:textId="25777495" w:rsidR="00E70A52" w:rsidRPr="002F7824" w:rsidRDefault="002F7824" w:rsidP="00E70A52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08E24642" w14:textId="5E66CD95" w:rsidR="002F7824" w:rsidRDefault="00BA5459" w:rsidP="0027730F">
                            <w:pPr>
                              <w:pStyle w:val="ListParagrap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 w:rsidRPr="00BA545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Pour la gestion du temps, j'ai utilisé la méthode agile, ce qui m'a aidé à séparer les tâches et à optimiser le</w:t>
                            </w:r>
                            <w:r w:rsidR="00C3754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temps de travail.</w:t>
                            </w:r>
                          </w:p>
                          <w:p w14:paraId="28E9B2F5" w14:textId="28833513" w:rsidR="00C3754B" w:rsidRDefault="00C3754B" w:rsidP="0027730F">
                            <w:pPr>
                              <w:pStyle w:val="ListParagrap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4C97EC19" w14:textId="1083BF9A" w:rsidR="00C3754B" w:rsidRPr="00C3754B" w:rsidRDefault="00C3754B" w:rsidP="00C3754B">
                            <w:pPr>
                              <w:pStyle w:val="ListParagrap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 w:rsidRPr="00C3754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Pour accomplir cette tâche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j’ai</w:t>
                            </w:r>
                            <w:r w:rsidRPr="00C3754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utilisé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trello, </w:t>
                            </w:r>
                            <w:r w:rsidRPr="00C3754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qui est une application Web qui vous permet de faire la liste TODO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C3754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et gérer les tâches du projet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0F228" id="_x0000_s1036" type="#_x0000_t202" style="position:absolute;margin-left:0;margin-top:-147.75pt;width:534.6pt;height:460.2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" filled="f" stroked="f">
                <v:textbox>
                  <w:txbxContent>
                    <w:p w14:paraId="6C6FE240" w14:textId="13816BFF" w:rsidR="002F7824" w:rsidRPr="00AF11FD" w:rsidRDefault="00E70A52" w:rsidP="002F7824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62" w:name="_Toc106310392"/>
                      <w:r w:rsidRPr="00AF11FD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Méthodologie</w:t>
                      </w:r>
                      <w:r w:rsidRPr="00AF11FD"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  <w:t xml:space="preserve"> de travail</w:t>
                      </w:r>
                      <w:bookmarkEnd w:id="62"/>
                    </w:p>
                    <w:p w14:paraId="1B47AFE2" w14:textId="25777495" w:rsidR="00E70A52" w:rsidRPr="002F7824" w:rsidRDefault="002F7824" w:rsidP="00E70A52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08E24642" w14:textId="5E66CD95" w:rsidR="002F7824" w:rsidRDefault="00BA5459" w:rsidP="0027730F">
                      <w:pPr>
                        <w:pStyle w:val="ListParagrap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 w:rsidRPr="00BA5459">
                        <w:rPr>
                          <w:rFonts w:ascii="Lato" w:hAnsi="Lato"/>
                          <w:sz w:val="32"/>
                          <w:szCs w:val="32"/>
                        </w:rPr>
                        <w:t>Pour la gestion du temps, j'ai utilisé la méthode agile, ce qui m'a aidé à séparer les tâches et à optimiser le</w:t>
                      </w:r>
                      <w:r w:rsidR="00C3754B">
                        <w:rPr>
                          <w:rFonts w:ascii="Lato" w:hAnsi="Lato"/>
                          <w:sz w:val="32"/>
                          <w:szCs w:val="32"/>
                        </w:rPr>
                        <w:t xml:space="preserve"> temps de travail.</w:t>
                      </w:r>
                    </w:p>
                    <w:p w14:paraId="28E9B2F5" w14:textId="28833513" w:rsidR="00C3754B" w:rsidRDefault="00C3754B" w:rsidP="0027730F">
                      <w:pPr>
                        <w:pStyle w:val="ListParagrap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4C97EC19" w14:textId="1083BF9A" w:rsidR="00C3754B" w:rsidRPr="00C3754B" w:rsidRDefault="00C3754B" w:rsidP="00C3754B">
                      <w:pPr>
                        <w:pStyle w:val="ListParagrap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 w:rsidRPr="00C3754B">
                        <w:rPr>
                          <w:rFonts w:ascii="Lato" w:hAnsi="Lato"/>
                          <w:sz w:val="32"/>
                          <w:szCs w:val="32"/>
                        </w:rPr>
                        <w:t>Pour accomplir cette tâche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j’ai</w:t>
                      </w:r>
                      <w:r w:rsidRPr="00C3754B">
                        <w:rPr>
                          <w:rFonts w:ascii="Lato" w:hAnsi="Lato"/>
                          <w:sz w:val="32"/>
                          <w:szCs w:val="32"/>
                        </w:rPr>
                        <w:t xml:space="preserve"> utilisé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trello, </w:t>
                      </w:r>
                      <w:r w:rsidRPr="00C3754B">
                        <w:rPr>
                          <w:rFonts w:ascii="Lato" w:hAnsi="Lato"/>
                          <w:sz w:val="32"/>
                          <w:szCs w:val="32"/>
                        </w:rPr>
                        <w:t>qui est une application Web qui vous permet de faire la liste TODO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</w:t>
                      </w:r>
                      <w:r w:rsidRPr="00C3754B">
                        <w:rPr>
                          <w:rFonts w:ascii="Lato" w:hAnsi="Lato"/>
                          <w:sz w:val="32"/>
                          <w:szCs w:val="32"/>
                        </w:rPr>
                        <w:t>et gérer les tâches du projet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849F15" w14:textId="6D69C530" w:rsidR="000359D1" w:rsidRDefault="000359D1" w:rsidP="00C275E7"/>
    <w:p w14:paraId="0DBEA293" w14:textId="79A9F2DB" w:rsidR="00146719" w:rsidRDefault="005F7D32" w:rsidP="00C275E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9BBD831" wp14:editId="00BA551B">
                <wp:simplePos x="0" y="0"/>
                <wp:positionH relativeFrom="margin">
                  <wp:align>center</wp:align>
                </wp:positionH>
                <wp:positionV relativeFrom="paragraph">
                  <wp:posOffset>523817</wp:posOffset>
                </wp:positionV>
                <wp:extent cx="6789420" cy="5844540"/>
                <wp:effectExtent l="0" t="0" r="0" b="381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5844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CE542" w14:textId="5957CF62" w:rsidR="005F7D32" w:rsidRDefault="00AF11FD" w:rsidP="005F7D32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63" w:name="_Toc106310393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Diagramme de cas d’utilisation</w:t>
                            </w:r>
                            <w:r>
                              <w:rPr>
                                <w:rFonts w:ascii="AvenirNext LT Pro Bold" w:hAnsi="AvenirNext LT Pro Bold"/>
                                <w:noProof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drawing>
                                <wp:inline distT="0" distB="0" distL="0" distR="0" wp14:anchorId="7BFFD0D5" wp14:editId="1FE618F2">
                                  <wp:extent cx="6588125" cy="5514340"/>
                                  <wp:effectExtent l="0" t="0" r="3175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8125" cy="5514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63"/>
                          </w:p>
                          <w:p w14:paraId="0653CE3A" w14:textId="77777777" w:rsidR="005F7D32" w:rsidRPr="002F7824" w:rsidRDefault="005F7D32" w:rsidP="005F7D32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0FFAE57B" w14:textId="0177EDB5" w:rsidR="005F7D32" w:rsidRPr="005F7D32" w:rsidRDefault="005F7D32" w:rsidP="005F7D32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BD831" id="_x0000_s1037" type="#_x0000_t202" style="position:absolute;margin-left:0;margin-top:41.25pt;width:534.6pt;height:460.2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" filled="f" stroked="f">
                <v:textbox>
                  <w:txbxContent>
                    <w:p w14:paraId="05DCE542" w14:textId="5957CF62" w:rsidR="005F7D32" w:rsidRDefault="00AF11FD" w:rsidP="005F7D32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64" w:name="_Toc106310393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Diagramme de cas d’utilisation</w:t>
                      </w:r>
                      <w:r>
                        <w:rPr>
                          <w:rFonts w:ascii="AvenirNext LT Pro Bold" w:hAnsi="AvenirNext LT Pro Bold"/>
                          <w:noProof/>
                          <w:sz w:val="40"/>
                          <w:szCs w:val="32"/>
                          <w:u w:val="thick" w:color="F5D867" w:themeColor="accent1" w:themeTint="99"/>
                        </w:rPr>
                        <w:drawing>
                          <wp:inline distT="0" distB="0" distL="0" distR="0" wp14:anchorId="7BFFD0D5" wp14:editId="1FE618F2">
                            <wp:extent cx="6588125" cy="5514340"/>
                            <wp:effectExtent l="0" t="0" r="3175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8125" cy="5514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64"/>
                    </w:p>
                    <w:p w14:paraId="0653CE3A" w14:textId="77777777" w:rsidR="005F7D32" w:rsidRPr="002F7824" w:rsidRDefault="005F7D32" w:rsidP="005F7D32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0FFAE57B" w14:textId="0177EDB5" w:rsidR="005F7D32" w:rsidRPr="005F7D32" w:rsidRDefault="005F7D32" w:rsidP="005F7D32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6719">
        <w:rPr>
          <w:rFonts w:ascii="AvenirNext LT Pro Bold" w:hAnsi="AvenirNext LT Pro Bold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824B0F" wp14:editId="0159A825">
                <wp:simplePos x="0" y="0"/>
                <wp:positionH relativeFrom="margin">
                  <wp:align>center</wp:align>
                </wp:positionH>
                <wp:positionV relativeFrom="paragraph">
                  <wp:posOffset>-215149</wp:posOffset>
                </wp:positionV>
                <wp:extent cx="3657600" cy="38862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886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4F44A4F" w14:textId="64E3C350" w:rsidR="00146719" w:rsidRPr="006A2959" w:rsidRDefault="00146719" w:rsidP="00146719">
                            <w:pPr>
                              <w:pStyle w:val="Heading3"/>
                              <w:rPr>
                                <w:rFonts w:ascii="AvenirNext LT Pro Bold" w:hAnsi="AvenirNext LT Pro Bold"/>
                              </w:rPr>
                            </w:pPr>
                            <w:bookmarkStart w:id="65" w:name="_Toc106309980"/>
                            <w:bookmarkStart w:id="66" w:name="_Toc106310394"/>
                            <w:r>
                              <w:rPr>
                                <w:rFonts w:ascii="AvenirNext LT Pro Bold" w:hAnsi="AvenirNext LT Pro Bold"/>
                              </w:rPr>
                              <w:t>Analyse et conception</w:t>
                            </w:r>
                            <w:bookmarkEnd w:id="65"/>
                            <w:bookmarkEnd w:id="66"/>
                          </w:p>
                          <w:p w14:paraId="2AD37BE9" w14:textId="77777777" w:rsidR="00146719" w:rsidRPr="000A35D0" w:rsidRDefault="00146719" w:rsidP="0014671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4B0F" id="Text Box 26" o:spid="_x0000_s1038" type="#_x0000_t202" style="position:absolute;margin-left:0;margin-top:-16.95pt;width:4in;height:30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" filled="f" stroked="f" strokeweight="1pt">
                <v:stroke miterlimit="4"/>
                <v:textbox style="mso-fit-shape-to-text:t" inset="4pt,4pt,4pt,4pt">
                  <w:txbxContent>
                    <w:p w14:paraId="04F44A4F" w14:textId="64E3C350" w:rsidR="00146719" w:rsidRPr="006A2959" w:rsidRDefault="00146719" w:rsidP="00146719">
                      <w:pPr>
                        <w:pStyle w:val="Heading3"/>
                        <w:rPr>
                          <w:rFonts w:ascii="AvenirNext LT Pro Bold" w:hAnsi="AvenirNext LT Pro Bold"/>
                        </w:rPr>
                      </w:pPr>
                      <w:bookmarkStart w:id="67" w:name="_Toc106309980"/>
                      <w:bookmarkStart w:id="68" w:name="_Toc106310394"/>
                      <w:r>
                        <w:rPr>
                          <w:rFonts w:ascii="AvenirNext LT Pro Bold" w:hAnsi="AvenirNext LT Pro Bold"/>
                        </w:rPr>
                        <w:t>Analyse et conception</w:t>
                      </w:r>
                      <w:bookmarkEnd w:id="67"/>
                      <w:bookmarkEnd w:id="68"/>
                    </w:p>
                    <w:p w14:paraId="2AD37BE9" w14:textId="77777777" w:rsidR="00146719" w:rsidRPr="000A35D0" w:rsidRDefault="00146719" w:rsidP="0014671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6719">
        <w:tab/>
      </w:r>
    </w:p>
    <w:p w14:paraId="07D6C282" w14:textId="44D73D1F" w:rsidR="00AF11FD" w:rsidRDefault="00AF11FD" w:rsidP="00C275E7"/>
    <w:p w14:paraId="1050A58E" w14:textId="00EC0385" w:rsidR="00AF11FD" w:rsidRPr="00AF11FD" w:rsidRDefault="00AF11FD" w:rsidP="00AF11FD"/>
    <w:p w14:paraId="794FAB01" w14:textId="00602D38" w:rsidR="00AF11FD" w:rsidRPr="00AF11FD" w:rsidRDefault="00AF11FD" w:rsidP="00AF11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A185D" w14:paraId="63D97DCA" w14:textId="77777777" w:rsidTr="004A185D">
        <w:tc>
          <w:tcPr>
            <w:tcW w:w="4675" w:type="dxa"/>
          </w:tcPr>
          <w:p w14:paraId="51F7AD7B" w14:textId="54949D2C" w:rsidR="004A185D" w:rsidRDefault="004A185D" w:rsidP="004A185D">
            <w:pPr>
              <w:jc w:val="center"/>
              <w:rPr>
                <w:rFonts w:ascii="Lato" w:hAnsi="Lato"/>
                <w:sz w:val="36"/>
                <w:szCs w:val="36"/>
              </w:rPr>
            </w:pPr>
            <w:r>
              <w:rPr>
                <w:rFonts w:ascii="Lato" w:hAnsi="Lato"/>
                <w:sz w:val="36"/>
                <w:szCs w:val="36"/>
              </w:rPr>
              <w:t>Les Utilisateurs</w:t>
            </w:r>
          </w:p>
        </w:tc>
        <w:tc>
          <w:tcPr>
            <w:tcW w:w="4675" w:type="dxa"/>
          </w:tcPr>
          <w:p w14:paraId="25C724BF" w14:textId="55B936EB" w:rsidR="004A185D" w:rsidRDefault="004A185D" w:rsidP="004A185D">
            <w:pPr>
              <w:jc w:val="center"/>
              <w:rPr>
                <w:rFonts w:ascii="Lato" w:hAnsi="Lato"/>
                <w:sz w:val="36"/>
                <w:szCs w:val="36"/>
              </w:rPr>
            </w:pPr>
            <w:r>
              <w:rPr>
                <w:rFonts w:ascii="Lato" w:hAnsi="Lato"/>
                <w:sz w:val="36"/>
                <w:szCs w:val="36"/>
              </w:rPr>
              <w:t>Cas D’utilisation</w:t>
            </w:r>
          </w:p>
        </w:tc>
      </w:tr>
      <w:tr w:rsidR="004A185D" w14:paraId="3727C3F7" w14:textId="77777777" w:rsidTr="004A185D">
        <w:tc>
          <w:tcPr>
            <w:tcW w:w="4675" w:type="dxa"/>
          </w:tcPr>
          <w:p w14:paraId="29BB9663" w14:textId="194F0CA5" w:rsidR="004A185D" w:rsidRPr="004A185D" w:rsidRDefault="004A185D" w:rsidP="004A185D">
            <w:pPr>
              <w:jc w:val="center"/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administrateur</w:t>
            </w:r>
          </w:p>
        </w:tc>
        <w:tc>
          <w:tcPr>
            <w:tcW w:w="4675" w:type="dxa"/>
          </w:tcPr>
          <w:p w14:paraId="35F0CEF1" w14:textId="77777777" w:rsidR="004A185D" w:rsidRDefault="004A185D" w:rsidP="004A185D">
            <w:pPr>
              <w:pStyle w:val="ListParagraph"/>
              <w:numPr>
                <w:ilvl w:val="0"/>
                <w:numId w:val="6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Ajouter des produits</w:t>
            </w:r>
          </w:p>
          <w:p w14:paraId="14C0602B" w14:textId="77777777" w:rsidR="004A185D" w:rsidRDefault="004A185D" w:rsidP="004A185D">
            <w:pPr>
              <w:pStyle w:val="ListParagraph"/>
              <w:numPr>
                <w:ilvl w:val="0"/>
                <w:numId w:val="6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Gérer les produits existants</w:t>
            </w:r>
          </w:p>
          <w:p w14:paraId="1C850BF0" w14:textId="34703582" w:rsidR="004A185D" w:rsidRPr="004A185D" w:rsidRDefault="004A185D" w:rsidP="004A185D">
            <w:pPr>
              <w:pStyle w:val="ListParagraph"/>
              <w:numPr>
                <w:ilvl w:val="0"/>
                <w:numId w:val="6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Gérer les commandes</w:t>
            </w:r>
          </w:p>
        </w:tc>
      </w:tr>
      <w:tr w:rsidR="004A185D" w14:paraId="3B405318" w14:textId="77777777" w:rsidTr="004A185D">
        <w:tc>
          <w:tcPr>
            <w:tcW w:w="4675" w:type="dxa"/>
          </w:tcPr>
          <w:p w14:paraId="0B95A30A" w14:textId="6D7D82AF" w:rsidR="004A185D" w:rsidRDefault="004A185D" w:rsidP="004A185D">
            <w:pPr>
              <w:jc w:val="center"/>
              <w:rPr>
                <w:rFonts w:ascii="Lato" w:hAnsi="Lato"/>
                <w:sz w:val="36"/>
                <w:szCs w:val="36"/>
              </w:rPr>
            </w:pPr>
            <w:r w:rsidRPr="004A185D">
              <w:rPr>
                <w:rFonts w:ascii="Lato Light" w:hAnsi="Lato Light"/>
                <w:sz w:val="28"/>
                <w:szCs w:val="28"/>
              </w:rPr>
              <w:t>spectateur</w:t>
            </w:r>
          </w:p>
        </w:tc>
        <w:tc>
          <w:tcPr>
            <w:tcW w:w="4675" w:type="dxa"/>
          </w:tcPr>
          <w:p w14:paraId="1C19516F" w14:textId="77777777" w:rsidR="004A185D" w:rsidRDefault="004A185D" w:rsidP="004A185D">
            <w:pPr>
              <w:pStyle w:val="ListParagraph"/>
              <w:numPr>
                <w:ilvl w:val="0"/>
                <w:numId w:val="7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S’inscrire</w:t>
            </w:r>
          </w:p>
          <w:p w14:paraId="6B30CB47" w14:textId="77777777" w:rsidR="004A185D" w:rsidRDefault="002F7A21" w:rsidP="004A185D">
            <w:pPr>
              <w:pStyle w:val="ListParagraph"/>
              <w:numPr>
                <w:ilvl w:val="0"/>
                <w:numId w:val="7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Voir les produits</w:t>
            </w:r>
          </w:p>
          <w:p w14:paraId="069C74FA" w14:textId="22531BF7" w:rsidR="002F7A21" w:rsidRPr="004A185D" w:rsidRDefault="002F7A21" w:rsidP="004A185D">
            <w:pPr>
              <w:pStyle w:val="ListParagraph"/>
              <w:numPr>
                <w:ilvl w:val="0"/>
                <w:numId w:val="7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lastRenderedPageBreak/>
              <w:t>Ajouter dans la panier</w:t>
            </w:r>
          </w:p>
        </w:tc>
      </w:tr>
      <w:tr w:rsidR="004A185D" w14:paraId="29949AE1" w14:textId="77777777" w:rsidTr="004A185D">
        <w:tc>
          <w:tcPr>
            <w:tcW w:w="4675" w:type="dxa"/>
          </w:tcPr>
          <w:p w14:paraId="49827664" w14:textId="7B808C49" w:rsidR="004A185D" w:rsidRDefault="004A185D" w:rsidP="004A185D">
            <w:pPr>
              <w:jc w:val="center"/>
              <w:rPr>
                <w:rFonts w:ascii="Lato" w:hAnsi="Lato"/>
                <w:sz w:val="36"/>
                <w:szCs w:val="36"/>
              </w:rPr>
            </w:pPr>
            <w:r>
              <w:rPr>
                <w:rFonts w:ascii="Lato Light" w:hAnsi="Lato Light"/>
                <w:sz w:val="28"/>
                <w:szCs w:val="28"/>
              </w:rPr>
              <w:lastRenderedPageBreak/>
              <w:t>client</w:t>
            </w:r>
          </w:p>
        </w:tc>
        <w:tc>
          <w:tcPr>
            <w:tcW w:w="4675" w:type="dxa"/>
          </w:tcPr>
          <w:p w14:paraId="01B47447" w14:textId="77777777" w:rsidR="004A185D" w:rsidRDefault="002F7A21" w:rsidP="002F7A21">
            <w:pPr>
              <w:pStyle w:val="ListParagraph"/>
              <w:numPr>
                <w:ilvl w:val="0"/>
                <w:numId w:val="8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S’authentifier</w:t>
            </w:r>
          </w:p>
          <w:p w14:paraId="606DAF80" w14:textId="77777777" w:rsidR="002F7A21" w:rsidRDefault="002F7A21" w:rsidP="002F7A21">
            <w:pPr>
              <w:pStyle w:val="ListParagraph"/>
              <w:numPr>
                <w:ilvl w:val="0"/>
                <w:numId w:val="8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Voir les produits</w:t>
            </w:r>
          </w:p>
          <w:p w14:paraId="4E4ABB2A" w14:textId="77777777" w:rsidR="002F7A21" w:rsidRDefault="002F7A21" w:rsidP="002F7A21">
            <w:pPr>
              <w:pStyle w:val="ListParagraph"/>
              <w:numPr>
                <w:ilvl w:val="0"/>
                <w:numId w:val="8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Ajouter dans le panier</w:t>
            </w:r>
          </w:p>
          <w:p w14:paraId="440D982B" w14:textId="77777777" w:rsidR="002F7A21" w:rsidRDefault="002F7A21" w:rsidP="002F7A21">
            <w:pPr>
              <w:pStyle w:val="ListParagraph"/>
              <w:numPr>
                <w:ilvl w:val="0"/>
                <w:numId w:val="8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Confirmer/annuler la commande</w:t>
            </w:r>
          </w:p>
          <w:p w14:paraId="2D04BB5D" w14:textId="6C6A3A67" w:rsidR="002F7A21" w:rsidRPr="002F7A21" w:rsidRDefault="002F7A21" w:rsidP="002F7A21">
            <w:pPr>
              <w:pStyle w:val="ListParagraph"/>
              <w:numPr>
                <w:ilvl w:val="0"/>
                <w:numId w:val="8"/>
              </w:numPr>
              <w:rPr>
                <w:rFonts w:ascii="Lato Light" w:hAnsi="Lato Light"/>
                <w:sz w:val="28"/>
                <w:szCs w:val="28"/>
              </w:rPr>
            </w:pPr>
            <w:r>
              <w:rPr>
                <w:rFonts w:ascii="Lato Light" w:hAnsi="Lato Light"/>
                <w:sz w:val="28"/>
                <w:szCs w:val="28"/>
              </w:rPr>
              <w:t>Contact support</w:t>
            </w:r>
          </w:p>
        </w:tc>
      </w:tr>
    </w:tbl>
    <w:p w14:paraId="04B372EC" w14:textId="0B524B05" w:rsidR="00AF11FD" w:rsidRPr="00AF11FD" w:rsidRDefault="002F7A21" w:rsidP="00AF11FD">
      <w:pPr>
        <w:rPr>
          <w:rFonts w:ascii="Lato" w:hAnsi="Lato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6EB5C" wp14:editId="6F14C64C">
                <wp:simplePos x="0" y="0"/>
                <wp:positionH relativeFrom="margin">
                  <wp:align>center</wp:align>
                </wp:positionH>
                <wp:positionV relativeFrom="paragraph">
                  <wp:posOffset>471747</wp:posOffset>
                </wp:positionV>
                <wp:extent cx="6789420" cy="5844540"/>
                <wp:effectExtent l="0" t="0" r="0" b="381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5844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3C699" w14:textId="0600A3AF" w:rsidR="00AF11FD" w:rsidRDefault="00AF11FD" w:rsidP="00AF11FD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69" w:name="_Toc106310395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Diagramme de class</w:t>
                            </w:r>
                            <w:bookmarkEnd w:id="69"/>
                          </w:p>
                          <w:p w14:paraId="3C26C0F6" w14:textId="77777777" w:rsidR="00AF11FD" w:rsidRPr="002F7824" w:rsidRDefault="00AF11FD" w:rsidP="00AF11FD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35C56DFE" w14:textId="2E545AFB" w:rsidR="00AF11FD" w:rsidRPr="005F7D32" w:rsidRDefault="00E817B6" w:rsidP="00AF11FD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2B4927" wp14:editId="46B6B8E0">
                                  <wp:extent cx="6594475" cy="4753517"/>
                                  <wp:effectExtent l="0" t="0" r="0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4475" cy="47535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6EB5C" id="_x0000_s1039" type="#_x0000_t202" style="position:absolute;margin-left:0;margin-top:37.15pt;width:534.6pt;height:460.2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" filled="f" stroked="f">
                <v:textbox>
                  <w:txbxContent>
                    <w:p w14:paraId="4D43C699" w14:textId="0600A3AF" w:rsidR="00AF11FD" w:rsidRDefault="00AF11FD" w:rsidP="00AF11FD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70" w:name="_Toc106310395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Diagramme de class</w:t>
                      </w:r>
                      <w:bookmarkEnd w:id="70"/>
                    </w:p>
                    <w:p w14:paraId="3C26C0F6" w14:textId="77777777" w:rsidR="00AF11FD" w:rsidRPr="002F7824" w:rsidRDefault="00AF11FD" w:rsidP="00AF11FD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35C56DFE" w14:textId="2E545AFB" w:rsidR="00AF11FD" w:rsidRPr="005F7D32" w:rsidRDefault="00E817B6" w:rsidP="00AF11FD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2B4927" wp14:editId="46B6B8E0">
                            <wp:extent cx="6594475" cy="4753517"/>
                            <wp:effectExtent l="0" t="0" r="0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94475" cy="47535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64CF11" w14:textId="584B0858" w:rsidR="00AF11FD" w:rsidRPr="00AF11FD" w:rsidRDefault="00AF11FD" w:rsidP="00AF11FD"/>
    <w:p w14:paraId="3632EF92" w14:textId="4708DDA9" w:rsidR="00AF11FD" w:rsidRDefault="009D3AF3" w:rsidP="00AF11FD">
      <w:pPr>
        <w:tabs>
          <w:tab w:val="left" w:pos="5269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F6B455" wp14:editId="4B93851C">
                <wp:simplePos x="0" y="0"/>
                <wp:positionH relativeFrom="margin">
                  <wp:align>center</wp:align>
                </wp:positionH>
                <wp:positionV relativeFrom="paragraph">
                  <wp:posOffset>-277091</wp:posOffset>
                </wp:positionV>
                <wp:extent cx="6789420" cy="3789045"/>
                <wp:effectExtent l="0" t="0" r="0" b="190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3789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785F3" w14:textId="6489C0D5" w:rsidR="005802A6" w:rsidRDefault="00B75643" w:rsidP="005802A6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71" w:name="_Toc106310396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Identité visuelle</w:t>
                            </w:r>
                            <w:bookmarkEnd w:id="71"/>
                          </w:p>
                          <w:p w14:paraId="6D4A89CD" w14:textId="77777777" w:rsidR="005802A6" w:rsidRPr="002F7824" w:rsidRDefault="005802A6" w:rsidP="005802A6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5F956519" w14:textId="764471C8" w:rsidR="005802A6" w:rsidRPr="005F7D32" w:rsidRDefault="00B75643" w:rsidP="005802A6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498487D" wp14:editId="3ACDF334">
                                  <wp:extent cx="6588125" cy="3020060"/>
                                  <wp:effectExtent l="0" t="0" r="3175" b="889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8125" cy="3020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6B455" id="_x0000_s1040" type="#_x0000_t202" style="position:absolute;margin-left:0;margin-top:-21.8pt;width:534.6pt;height:298.3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" filled="f" stroked="f">
                <v:textbox>
                  <w:txbxContent>
                    <w:p w14:paraId="1E2785F3" w14:textId="6489C0D5" w:rsidR="005802A6" w:rsidRDefault="00B75643" w:rsidP="005802A6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72" w:name="_Toc106310396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Identité visuelle</w:t>
                      </w:r>
                      <w:bookmarkEnd w:id="72"/>
                    </w:p>
                    <w:p w14:paraId="6D4A89CD" w14:textId="77777777" w:rsidR="005802A6" w:rsidRPr="002F7824" w:rsidRDefault="005802A6" w:rsidP="005802A6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5F956519" w14:textId="764471C8" w:rsidR="005802A6" w:rsidRPr="005F7D32" w:rsidRDefault="00B75643" w:rsidP="005802A6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498487D" wp14:editId="3ACDF334">
                            <wp:extent cx="6588125" cy="3020060"/>
                            <wp:effectExtent l="0" t="0" r="3175" b="889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8125" cy="3020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F41CCFE" wp14:editId="6D15D7C8">
                <wp:simplePos x="0" y="0"/>
                <wp:positionH relativeFrom="margin">
                  <wp:posOffset>-235527</wp:posOffset>
                </wp:positionH>
                <wp:positionV relativeFrom="paragraph">
                  <wp:posOffset>3616845</wp:posOffset>
                </wp:positionV>
                <wp:extent cx="6602095" cy="4606636"/>
                <wp:effectExtent l="0" t="0" r="0" b="381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2095" cy="46066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8CBFE" w14:textId="0AA4BBE9" w:rsidR="009D3AF3" w:rsidRDefault="009D3AF3" w:rsidP="009D3AF3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73" w:name="_Toc106310397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Arborescence de site web</w:t>
                            </w:r>
                            <w:bookmarkEnd w:id="73"/>
                          </w:p>
                          <w:p w14:paraId="0B5682C1" w14:textId="77777777" w:rsidR="009D3AF3" w:rsidRPr="002F7824" w:rsidRDefault="009D3AF3" w:rsidP="009D3AF3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10E2D16D" w14:textId="34272B6B" w:rsidR="009D3AF3" w:rsidRPr="005F7D32" w:rsidRDefault="009D3AF3" w:rsidP="009D3AF3">
                            <w:pPr>
                              <w:jc w:val="center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40E2C9E" wp14:editId="62641284">
                                  <wp:extent cx="3879215" cy="3609340"/>
                                  <wp:effectExtent l="0" t="0" r="6985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9215" cy="3609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1CCFE" id="_x0000_s1041" type="#_x0000_t202" style="position:absolute;margin-left:-18.55pt;margin-top:284.8pt;width:519.85pt;height:362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" filled="f" stroked="f">
                <v:textbox>
                  <w:txbxContent>
                    <w:p w14:paraId="0D18CBFE" w14:textId="0AA4BBE9" w:rsidR="009D3AF3" w:rsidRDefault="009D3AF3" w:rsidP="009D3AF3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74" w:name="_Toc106310397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Arborescence de site web</w:t>
                      </w:r>
                      <w:bookmarkEnd w:id="74"/>
                    </w:p>
                    <w:p w14:paraId="0B5682C1" w14:textId="77777777" w:rsidR="009D3AF3" w:rsidRPr="002F7824" w:rsidRDefault="009D3AF3" w:rsidP="009D3AF3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10E2D16D" w14:textId="34272B6B" w:rsidR="009D3AF3" w:rsidRPr="005F7D32" w:rsidRDefault="009D3AF3" w:rsidP="009D3AF3">
                      <w:pPr>
                        <w:jc w:val="center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40E2C9E" wp14:editId="62641284">
                            <wp:extent cx="3879215" cy="3609340"/>
                            <wp:effectExtent l="0" t="0" r="6985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79215" cy="3609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11FD">
        <w:tab/>
      </w:r>
    </w:p>
    <w:p w14:paraId="1AA3D6B9" w14:textId="12284A7B" w:rsidR="00AF11FD" w:rsidRDefault="00AF11FD" w:rsidP="00AF11FD">
      <w:pPr>
        <w:tabs>
          <w:tab w:val="left" w:pos="5269"/>
        </w:tabs>
      </w:pPr>
    </w:p>
    <w:p w14:paraId="03796200" w14:textId="2A183244" w:rsidR="00AF11FD" w:rsidRDefault="00AF11FD" w:rsidP="00AF11FD">
      <w:pPr>
        <w:tabs>
          <w:tab w:val="left" w:pos="5269"/>
        </w:tabs>
      </w:pPr>
    </w:p>
    <w:p w14:paraId="44E80AA9" w14:textId="24E2180F" w:rsidR="00AF11FD" w:rsidRDefault="00AF11FD" w:rsidP="00AF11FD">
      <w:pPr>
        <w:tabs>
          <w:tab w:val="left" w:pos="5269"/>
        </w:tabs>
      </w:pPr>
    </w:p>
    <w:p w14:paraId="002BB9E2" w14:textId="5ED55D7B" w:rsidR="00AF11FD" w:rsidRDefault="00AF11FD" w:rsidP="00AF11FD">
      <w:pPr>
        <w:tabs>
          <w:tab w:val="left" w:pos="5269"/>
        </w:tabs>
      </w:pPr>
    </w:p>
    <w:p w14:paraId="52387312" w14:textId="26AE7E81" w:rsidR="00AF11FD" w:rsidRDefault="00AF11FD" w:rsidP="00AF11FD">
      <w:pPr>
        <w:tabs>
          <w:tab w:val="left" w:pos="5269"/>
        </w:tabs>
      </w:pPr>
    </w:p>
    <w:p w14:paraId="158C952E" w14:textId="247BB36E" w:rsidR="00AF11FD" w:rsidRPr="00AF11FD" w:rsidRDefault="00AF11FD" w:rsidP="00AF11FD">
      <w:pPr>
        <w:tabs>
          <w:tab w:val="left" w:pos="5269"/>
        </w:tabs>
      </w:pPr>
    </w:p>
    <w:p w14:paraId="193772A3" w14:textId="7F358631" w:rsidR="00AF11FD" w:rsidRPr="00AF11FD" w:rsidRDefault="00AF11FD" w:rsidP="00AF11FD"/>
    <w:p w14:paraId="436A01BB" w14:textId="7E0B692F" w:rsidR="00AF11FD" w:rsidRPr="00AF11FD" w:rsidRDefault="00AF11FD" w:rsidP="00AF11FD"/>
    <w:p w14:paraId="7C992CA1" w14:textId="1B5219D9" w:rsidR="00AF11FD" w:rsidRPr="00AF11FD" w:rsidRDefault="00AF11FD" w:rsidP="00AF11FD"/>
    <w:p w14:paraId="37B648F6" w14:textId="6719E8DF" w:rsidR="00AF11FD" w:rsidRPr="00AF11FD" w:rsidRDefault="00AF11FD" w:rsidP="00AF11FD"/>
    <w:p w14:paraId="6807953E" w14:textId="33D4FC7A" w:rsidR="00AF11FD" w:rsidRPr="00AF11FD" w:rsidRDefault="00AF11FD" w:rsidP="00AF11FD"/>
    <w:p w14:paraId="2E3369CB" w14:textId="7AB5C050" w:rsidR="00AF11FD" w:rsidRPr="00AF11FD" w:rsidRDefault="00AF11FD" w:rsidP="00AF11FD"/>
    <w:p w14:paraId="76C83C00" w14:textId="1F6431BB" w:rsidR="00AF11FD" w:rsidRPr="00AF11FD" w:rsidRDefault="00AF11FD" w:rsidP="00AF11FD"/>
    <w:p w14:paraId="3556FAFC" w14:textId="4287DBBC" w:rsidR="00AF11FD" w:rsidRPr="00AF11FD" w:rsidRDefault="00AF11FD" w:rsidP="00AF11FD"/>
    <w:p w14:paraId="1CA0868A" w14:textId="55560AAA" w:rsidR="00AF11FD" w:rsidRPr="00AF11FD" w:rsidRDefault="00AF11FD" w:rsidP="00AF11FD"/>
    <w:p w14:paraId="60E3EDE1" w14:textId="2329AD94" w:rsidR="00AF11FD" w:rsidRPr="00AF11FD" w:rsidRDefault="00AF11FD" w:rsidP="00AF11FD"/>
    <w:p w14:paraId="10F4BC45" w14:textId="30D7831C" w:rsidR="00AF11FD" w:rsidRPr="00AF11FD" w:rsidRDefault="00AF11FD" w:rsidP="00AF11FD"/>
    <w:p w14:paraId="1F29B89B" w14:textId="166CF5C4" w:rsidR="00AF11FD" w:rsidRPr="00AF11FD" w:rsidRDefault="00511157" w:rsidP="00AF11F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820021E" wp14:editId="435FC91D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53350" cy="6572885"/>
                <wp:effectExtent l="0" t="0" r="0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0" cy="65733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B193" w14:textId="189B007C" w:rsidR="00511157" w:rsidRPr="002F7824" w:rsidRDefault="00511157" w:rsidP="00511157">
                            <w:pPr>
                              <w:pStyle w:val="Heading3"/>
                              <w:spacing w:line="360" w:lineRule="auto"/>
                              <w:suppressOverlap/>
                            </w:pPr>
                            <w:bookmarkStart w:id="75" w:name="_Toc106310398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Maquettes</w:t>
                            </w:r>
                            <w:bookmarkEnd w:id="75"/>
                            <w:r>
                              <w:rPr>
                                <w:rFonts w:ascii="Lato" w:hAnsi="Lato"/>
                                <w:sz w:val="36"/>
                              </w:rPr>
                              <w:tab/>
                            </w:r>
                          </w:p>
                          <w:p w14:paraId="6AFD0807" w14:textId="42A7FD54" w:rsidR="00511157" w:rsidRPr="005F7D32" w:rsidRDefault="00315651" w:rsidP="00315651">
                            <w:pPr>
                              <w:jc w:val="center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AE698A" wp14:editId="3A2E9F1F">
                                  <wp:extent cx="2593722" cy="2278513"/>
                                  <wp:effectExtent l="0" t="0" r="0" b="762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3722" cy="22785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11157">
                              <w:rPr>
                                <w:noProof/>
                              </w:rPr>
                              <w:drawing>
                                <wp:inline distT="0" distB="0" distL="0" distR="0" wp14:anchorId="10C21DCA" wp14:editId="4426F269">
                                  <wp:extent cx="2471747" cy="2353310"/>
                                  <wp:effectExtent l="0" t="0" r="5080" b="889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Picture 45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1747" cy="2353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11157">
                              <w:rPr>
                                <w:rFonts w:ascii="Lato" w:hAnsi="Lato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BCAD51" wp14:editId="044CB416">
                                  <wp:extent cx="2779384" cy="3609338"/>
                                  <wp:effectExtent l="0" t="0" r="254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9384" cy="36093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0021E" id="_x0000_s1042" type="#_x0000_t202" style="position:absolute;margin-left:559.3pt;margin-top:0;width:610.5pt;height:517.5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" filled="f" stroked="f">
                <v:textbox>
                  <w:txbxContent>
                    <w:p w14:paraId="0D64B193" w14:textId="189B007C" w:rsidR="00511157" w:rsidRPr="002F7824" w:rsidRDefault="00511157" w:rsidP="00511157">
                      <w:pPr>
                        <w:pStyle w:val="Heading3"/>
                        <w:spacing w:line="360" w:lineRule="auto"/>
                        <w:suppressOverlap/>
                      </w:pPr>
                      <w:bookmarkStart w:id="76" w:name="_Toc106310398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Maquettes</w:t>
                      </w:r>
                      <w:bookmarkEnd w:id="76"/>
                      <w:r>
                        <w:rPr>
                          <w:rFonts w:ascii="Lato" w:hAnsi="Lato"/>
                          <w:sz w:val="36"/>
                        </w:rPr>
                        <w:tab/>
                      </w:r>
                    </w:p>
                    <w:p w14:paraId="6AFD0807" w14:textId="42A7FD54" w:rsidR="00511157" w:rsidRPr="005F7D32" w:rsidRDefault="00315651" w:rsidP="00315651">
                      <w:pPr>
                        <w:jc w:val="center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AE698A" wp14:editId="3A2E9F1F">
                            <wp:extent cx="2593722" cy="2278513"/>
                            <wp:effectExtent l="0" t="0" r="0" b="762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3722" cy="22785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11157">
                        <w:rPr>
                          <w:noProof/>
                        </w:rPr>
                        <w:drawing>
                          <wp:inline distT="0" distB="0" distL="0" distR="0" wp14:anchorId="10C21DCA" wp14:editId="4426F269">
                            <wp:extent cx="2471747" cy="2353310"/>
                            <wp:effectExtent l="0" t="0" r="5080" b="889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Picture 45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1747" cy="2353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11157">
                        <w:rPr>
                          <w:rFonts w:ascii="Lato" w:hAnsi="Lato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BCAD51" wp14:editId="044CB416">
                            <wp:extent cx="2779384" cy="3609338"/>
                            <wp:effectExtent l="0" t="0" r="254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79384" cy="36093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8C60447" w14:textId="0E7F1AF8" w:rsidR="00AF11FD" w:rsidRPr="00AF11FD" w:rsidRDefault="00AF11FD" w:rsidP="00AF11FD"/>
    <w:p w14:paraId="5071DC78" w14:textId="22FF4F18" w:rsidR="00AF11FD" w:rsidRPr="00AF11FD" w:rsidRDefault="00AF11FD" w:rsidP="00AF11FD"/>
    <w:p w14:paraId="687271F5" w14:textId="0726F4CA" w:rsidR="00AF11FD" w:rsidRPr="00AF11FD" w:rsidRDefault="00AF11FD" w:rsidP="00AF11FD"/>
    <w:p w14:paraId="2706EB6F" w14:textId="1D04939C" w:rsidR="00AF11FD" w:rsidRPr="00AF11FD" w:rsidRDefault="00AF11FD" w:rsidP="00AF11FD"/>
    <w:p w14:paraId="67D4464F" w14:textId="06136AA0" w:rsidR="00AF11FD" w:rsidRPr="00AF11FD" w:rsidRDefault="00AF11FD" w:rsidP="00AF11FD"/>
    <w:p w14:paraId="19C26A0F" w14:textId="60A39AF0" w:rsidR="00AF11FD" w:rsidRPr="00AF11FD" w:rsidRDefault="00AF11FD" w:rsidP="00AF11FD"/>
    <w:p w14:paraId="018261FA" w14:textId="23E5B80B" w:rsidR="00AF11FD" w:rsidRPr="00AF11FD" w:rsidRDefault="00AF11FD" w:rsidP="00AF11FD"/>
    <w:p w14:paraId="3FD0518A" w14:textId="22F5B33C" w:rsidR="00AF11FD" w:rsidRPr="00AF11FD" w:rsidRDefault="00511B2D" w:rsidP="00AF11F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A8AE390" wp14:editId="46E9CB74">
                <wp:simplePos x="0" y="0"/>
                <wp:positionH relativeFrom="margin">
                  <wp:align>center</wp:align>
                </wp:positionH>
                <wp:positionV relativeFrom="paragraph">
                  <wp:posOffset>261068</wp:posOffset>
                </wp:positionV>
                <wp:extent cx="6789420" cy="5844540"/>
                <wp:effectExtent l="0" t="0" r="0" b="381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5844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6C3ED" w14:textId="61166FF2" w:rsidR="00030AAD" w:rsidRDefault="00030AAD" w:rsidP="00030AAD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77" w:name="_Toc106310399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Choix</w:t>
                            </w:r>
                            <w:r w:rsidR="00B30ADB"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 xml:space="preserve"> du technologies</w:t>
                            </w:r>
                            <w:bookmarkEnd w:id="77"/>
                          </w:p>
                          <w:p w14:paraId="56B74C2A" w14:textId="77777777" w:rsidR="00030AAD" w:rsidRPr="002F7824" w:rsidRDefault="00030AAD" w:rsidP="00030AAD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139A4FF3" w14:textId="224BB287" w:rsidR="00B30ADB" w:rsidRDefault="00B30ADB" w:rsidP="00A30CF0">
                            <w:p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  <w:t>Front-end :</w:t>
                            </w:r>
                          </w:p>
                          <w:p w14:paraId="76E9DF2A" w14:textId="2C5ED3D8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HTML </w:t>
                            </w:r>
                          </w:p>
                          <w:p w14:paraId="30DA1C5A" w14:textId="5D9B1B7B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CSS</w:t>
                            </w:r>
                          </w:p>
                          <w:p w14:paraId="227A2576" w14:textId="2DBC440E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JavaScript</w:t>
                            </w:r>
                          </w:p>
                          <w:p w14:paraId="2A8B9B8A" w14:textId="77777777" w:rsidR="00A30CF0" w:rsidRPr="00A30CF0" w:rsidRDefault="00A30CF0" w:rsidP="00A30CF0">
                            <w:p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74617EC4" w14:textId="18736CFF" w:rsidR="00B30ADB" w:rsidRDefault="00B30ADB" w:rsidP="00A30CF0">
                            <w:pPr>
                              <w:ind w:left="1440" w:firstLine="720"/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Back-end :</w:t>
                            </w:r>
                          </w:p>
                          <w:p w14:paraId="1F293B05" w14:textId="3316767F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Php</w:t>
                            </w:r>
                          </w:p>
                          <w:p w14:paraId="7FCCA24D" w14:textId="77777777" w:rsidR="00A30CF0" w:rsidRPr="00A30CF0" w:rsidRDefault="00A30CF0" w:rsidP="00A30CF0">
                            <w:p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028D8507" w14:textId="0230BEF7" w:rsidR="00B30ADB" w:rsidRDefault="00B30ADB" w:rsidP="00A30CF0">
                            <w:pPr>
                              <w:ind w:left="2160"/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Frameworks :</w:t>
                            </w:r>
                          </w:p>
                          <w:p w14:paraId="231AC573" w14:textId="3C0613C1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Laravel</w:t>
                            </w:r>
                          </w:p>
                          <w:p w14:paraId="5030B4F8" w14:textId="666F833F" w:rsidR="00B30ADB" w:rsidRDefault="00B30ADB" w:rsidP="00A30CF0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JQuery</w:t>
                            </w:r>
                          </w:p>
                          <w:p w14:paraId="5F0B017E" w14:textId="77777777" w:rsidR="00A30CF0" w:rsidRPr="00A30CF0" w:rsidRDefault="00A30CF0" w:rsidP="00A30CF0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3883E023" w14:textId="5D4E9808" w:rsidR="00B30ADB" w:rsidRDefault="00B30ADB" w:rsidP="00B30ADB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Serveur du base du donnes :</w:t>
                            </w:r>
                          </w:p>
                          <w:p w14:paraId="2B2B58AE" w14:textId="63177402" w:rsidR="00B30ADB" w:rsidRDefault="00A30CF0" w:rsidP="00B30ADB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M</w:t>
                            </w:r>
                            <w:r w:rsidR="00B30ADB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ySQL</w:t>
                            </w:r>
                          </w:p>
                          <w:p w14:paraId="15CA5549" w14:textId="77777777" w:rsidR="00A30CF0" w:rsidRPr="00A30CF0" w:rsidRDefault="00A30CF0" w:rsidP="00A30CF0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6F48D715" w14:textId="4C957EA3" w:rsidR="00A30CF0" w:rsidRDefault="00A30CF0" w:rsidP="00A30CF0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Maquettage et modélisation :</w:t>
                            </w:r>
                          </w:p>
                          <w:p w14:paraId="3B4396A1" w14:textId="35233E76" w:rsidR="00A30CF0" w:rsidRDefault="00A30CF0" w:rsidP="00A30CF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Power AMC</w:t>
                            </w:r>
                          </w:p>
                          <w:p w14:paraId="24200E09" w14:textId="3D70F0A9" w:rsidR="00A30CF0" w:rsidRDefault="00A30CF0" w:rsidP="00A30CF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Visual Paradigm</w:t>
                            </w:r>
                          </w:p>
                          <w:p w14:paraId="30CD6882" w14:textId="24658A18" w:rsidR="00A30CF0" w:rsidRPr="00A30CF0" w:rsidRDefault="00A30CF0" w:rsidP="00A30CF0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Figma</w:t>
                            </w:r>
                          </w:p>
                          <w:p w14:paraId="719602AD" w14:textId="77777777" w:rsidR="00B30ADB" w:rsidRPr="00B30ADB" w:rsidRDefault="00B30ADB" w:rsidP="00B30ADB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2DA9B9C2" w14:textId="63480956" w:rsidR="00B30ADB" w:rsidRPr="00B30ADB" w:rsidRDefault="00B30ADB" w:rsidP="00B30ADB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E390" id="_x0000_s1043" type="#_x0000_t202" style="position:absolute;margin-left:0;margin-top:20.55pt;width:534.6pt;height:460.2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" filled="f" stroked="f">
                <v:textbox>
                  <w:txbxContent>
                    <w:p w14:paraId="56A6C3ED" w14:textId="61166FF2" w:rsidR="00030AAD" w:rsidRDefault="00030AAD" w:rsidP="00030AAD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78" w:name="_Toc106310399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Choix</w:t>
                      </w:r>
                      <w:r w:rsidR="00B30ADB"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 xml:space="preserve"> du technologies</w:t>
                      </w:r>
                      <w:bookmarkEnd w:id="78"/>
                    </w:p>
                    <w:p w14:paraId="56B74C2A" w14:textId="77777777" w:rsidR="00030AAD" w:rsidRPr="002F7824" w:rsidRDefault="00030AAD" w:rsidP="00030AAD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139A4FF3" w14:textId="224BB287" w:rsidR="00B30ADB" w:rsidRDefault="00B30ADB" w:rsidP="00A30CF0">
                      <w:p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  <w:t>Front-end :</w:t>
                      </w:r>
                    </w:p>
                    <w:p w14:paraId="76E9DF2A" w14:textId="2C5ED3D8" w:rsidR="00B30ADB" w:rsidRDefault="00B30ADB" w:rsidP="00A30CF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HTML </w:t>
                      </w:r>
                    </w:p>
                    <w:p w14:paraId="30DA1C5A" w14:textId="5D9B1B7B" w:rsidR="00B30ADB" w:rsidRDefault="00B30ADB" w:rsidP="00A30CF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CSS</w:t>
                      </w:r>
                    </w:p>
                    <w:p w14:paraId="227A2576" w14:textId="2DBC440E" w:rsidR="00B30ADB" w:rsidRDefault="00B30ADB" w:rsidP="00A30CF0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JavaScript</w:t>
                      </w:r>
                    </w:p>
                    <w:p w14:paraId="2A8B9B8A" w14:textId="77777777" w:rsidR="00A30CF0" w:rsidRPr="00A30CF0" w:rsidRDefault="00A30CF0" w:rsidP="00A30CF0">
                      <w:p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74617EC4" w14:textId="18736CFF" w:rsidR="00B30ADB" w:rsidRDefault="00B30ADB" w:rsidP="00A30CF0">
                      <w:pPr>
                        <w:ind w:left="1440" w:firstLine="720"/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Back-end :</w:t>
                      </w:r>
                    </w:p>
                    <w:p w14:paraId="1F293B05" w14:textId="3316767F" w:rsidR="00B30ADB" w:rsidRDefault="00B30ADB" w:rsidP="00A30CF0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Php</w:t>
                      </w:r>
                    </w:p>
                    <w:p w14:paraId="7FCCA24D" w14:textId="77777777" w:rsidR="00A30CF0" w:rsidRPr="00A30CF0" w:rsidRDefault="00A30CF0" w:rsidP="00A30CF0">
                      <w:p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028D8507" w14:textId="0230BEF7" w:rsidR="00B30ADB" w:rsidRDefault="00B30ADB" w:rsidP="00A30CF0">
                      <w:pPr>
                        <w:ind w:left="2160"/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Frameworks :</w:t>
                      </w:r>
                    </w:p>
                    <w:p w14:paraId="231AC573" w14:textId="3C0613C1" w:rsidR="00B30ADB" w:rsidRDefault="00B30ADB" w:rsidP="00A30CF0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Laravel</w:t>
                      </w:r>
                    </w:p>
                    <w:p w14:paraId="5030B4F8" w14:textId="666F833F" w:rsidR="00B30ADB" w:rsidRDefault="00B30ADB" w:rsidP="00A30CF0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JQuery</w:t>
                      </w:r>
                    </w:p>
                    <w:p w14:paraId="5F0B017E" w14:textId="77777777" w:rsidR="00A30CF0" w:rsidRPr="00A30CF0" w:rsidRDefault="00A30CF0" w:rsidP="00A30CF0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3883E023" w14:textId="5D4E9808" w:rsidR="00B30ADB" w:rsidRDefault="00B30ADB" w:rsidP="00B30ADB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Serveur du base du donnes :</w:t>
                      </w:r>
                    </w:p>
                    <w:p w14:paraId="2B2B58AE" w14:textId="63177402" w:rsidR="00B30ADB" w:rsidRDefault="00A30CF0" w:rsidP="00B30ADB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M</w:t>
                      </w:r>
                      <w:r w:rsidR="00B30ADB">
                        <w:rPr>
                          <w:rFonts w:ascii="Lato" w:hAnsi="Lato"/>
                          <w:sz w:val="32"/>
                          <w:szCs w:val="32"/>
                        </w:rPr>
                        <w:t>ySQL</w:t>
                      </w:r>
                    </w:p>
                    <w:p w14:paraId="15CA5549" w14:textId="77777777" w:rsidR="00A30CF0" w:rsidRPr="00A30CF0" w:rsidRDefault="00A30CF0" w:rsidP="00A30CF0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6F48D715" w14:textId="4C957EA3" w:rsidR="00A30CF0" w:rsidRDefault="00A30CF0" w:rsidP="00A30CF0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Maquettage et modélisation :</w:t>
                      </w:r>
                    </w:p>
                    <w:p w14:paraId="3B4396A1" w14:textId="35233E76" w:rsidR="00A30CF0" w:rsidRDefault="00A30CF0" w:rsidP="00A30CF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Power AMC</w:t>
                      </w:r>
                    </w:p>
                    <w:p w14:paraId="24200E09" w14:textId="3D70F0A9" w:rsidR="00A30CF0" w:rsidRDefault="00A30CF0" w:rsidP="00A30CF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Visual Paradigm</w:t>
                      </w:r>
                    </w:p>
                    <w:p w14:paraId="30CD6882" w14:textId="24658A18" w:rsidR="00A30CF0" w:rsidRPr="00A30CF0" w:rsidRDefault="00A30CF0" w:rsidP="00A30CF0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Figma</w:t>
                      </w:r>
                    </w:p>
                    <w:p w14:paraId="719602AD" w14:textId="77777777" w:rsidR="00B30ADB" w:rsidRPr="00B30ADB" w:rsidRDefault="00B30ADB" w:rsidP="00B30ADB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2DA9B9C2" w14:textId="63480956" w:rsidR="00B30ADB" w:rsidRPr="00B30ADB" w:rsidRDefault="00B30ADB" w:rsidP="00B30ADB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venirNext LT Pro Bold" w:hAnsi="AvenirNext LT Pro Bold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72EFC9" wp14:editId="59D6FA46">
                <wp:simplePos x="0" y="0"/>
                <wp:positionH relativeFrom="margin">
                  <wp:align>center</wp:align>
                </wp:positionH>
                <wp:positionV relativeFrom="paragraph">
                  <wp:posOffset>-274380</wp:posOffset>
                </wp:positionV>
                <wp:extent cx="3657600" cy="38862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886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67DC47" w14:textId="762920E2" w:rsidR="00030AAD" w:rsidRPr="006A2959" w:rsidRDefault="00030AAD" w:rsidP="00030AAD">
                            <w:pPr>
                              <w:pStyle w:val="Heading3"/>
                              <w:rPr>
                                <w:rFonts w:ascii="AvenirNext LT Pro Bold" w:hAnsi="AvenirNext LT Pro Bold"/>
                              </w:rPr>
                            </w:pPr>
                            <w:bookmarkStart w:id="79" w:name="_Toc106310400"/>
                            <w:r>
                              <w:rPr>
                                <w:rFonts w:ascii="AvenirNext LT Pro Bold" w:hAnsi="AvenirNext LT Pro Bold"/>
                              </w:rPr>
                              <w:t>Réalisation</w:t>
                            </w:r>
                            <w:bookmarkEnd w:id="79"/>
                          </w:p>
                          <w:p w14:paraId="6C7A711F" w14:textId="77777777" w:rsidR="00030AAD" w:rsidRPr="000A35D0" w:rsidRDefault="00030AAD" w:rsidP="00030AA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2EFC9" id="Text Box 46" o:spid="_x0000_s1044" type="#_x0000_t202" style="position:absolute;margin-left:0;margin-top:-21.6pt;width:4in;height:30.6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" filled="f" stroked="f" strokeweight="1pt">
                <v:stroke miterlimit="4"/>
                <v:textbox style="mso-fit-shape-to-text:t" inset="4pt,4pt,4pt,4pt">
                  <w:txbxContent>
                    <w:p w14:paraId="3567DC47" w14:textId="762920E2" w:rsidR="00030AAD" w:rsidRPr="006A2959" w:rsidRDefault="00030AAD" w:rsidP="00030AAD">
                      <w:pPr>
                        <w:pStyle w:val="Heading3"/>
                        <w:rPr>
                          <w:rFonts w:ascii="AvenirNext LT Pro Bold" w:hAnsi="AvenirNext LT Pro Bold"/>
                        </w:rPr>
                      </w:pPr>
                      <w:bookmarkStart w:id="80" w:name="_Toc106310400"/>
                      <w:r>
                        <w:rPr>
                          <w:rFonts w:ascii="AvenirNext LT Pro Bold" w:hAnsi="AvenirNext LT Pro Bold"/>
                        </w:rPr>
                        <w:t>Réalisation</w:t>
                      </w:r>
                      <w:bookmarkEnd w:id="80"/>
                    </w:p>
                    <w:p w14:paraId="6C7A711F" w14:textId="77777777" w:rsidR="00030AAD" w:rsidRPr="000A35D0" w:rsidRDefault="00030AAD" w:rsidP="00030AA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047C62" w14:textId="1BB2465F" w:rsidR="00AF11FD" w:rsidRPr="00AF11FD" w:rsidRDefault="00AF11FD" w:rsidP="00AF11FD"/>
    <w:p w14:paraId="578E8155" w14:textId="2A926E5C" w:rsidR="00AF11FD" w:rsidRPr="00AF11FD" w:rsidRDefault="00AF11FD" w:rsidP="00AF11FD"/>
    <w:p w14:paraId="76AC5F6A" w14:textId="59630D71" w:rsidR="00AF11FD" w:rsidRPr="00AF11FD" w:rsidRDefault="00AF11FD" w:rsidP="00AF11FD"/>
    <w:p w14:paraId="0AFA137E" w14:textId="607116CA" w:rsidR="00AF11FD" w:rsidRPr="00AF11FD" w:rsidRDefault="00AF11FD" w:rsidP="00AF11FD"/>
    <w:p w14:paraId="0F4A293B" w14:textId="505DCEED" w:rsidR="00AF11FD" w:rsidRPr="00AF11FD" w:rsidRDefault="00AF11FD" w:rsidP="00AF11FD"/>
    <w:p w14:paraId="7C267903" w14:textId="173EEBEB" w:rsidR="00AF11FD" w:rsidRPr="00AF11FD" w:rsidRDefault="00AF11FD" w:rsidP="00AF11FD"/>
    <w:p w14:paraId="16D8F419" w14:textId="4CC2C2CF" w:rsidR="00AF11FD" w:rsidRPr="00AF11FD" w:rsidRDefault="00AF11FD" w:rsidP="00AF11FD"/>
    <w:p w14:paraId="08D6C562" w14:textId="37E97CAC" w:rsidR="00AF11FD" w:rsidRPr="00AF11FD" w:rsidRDefault="00AF11FD" w:rsidP="00AF11FD"/>
    <w:p w14:paraId="0244983B" w14:textId="16FC52A5" w:rsidR="00AF11FD" w:rsidRPr="00AF11FD" w:rsidRDefault="00AF11FD" w:rsidP="00AF11FD"/>
    <w:p w14:paraId="79612D01" w14:textId="47B5AC65" w:rsidR="00AF11FD" w:rsidRPr="00AF11FD" w:rsidRDefault="00AF11FD" w:rsidP="00AF11FD"/>
    <w:p w14:paraId="003B190D" w14:textId="4E9E609F" w:rsidR="00AF11FD" w:rsidRPr="00AF11FD" w:rsidRDefault="00B74D39" w:rsidP="00AF11F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E3F839E" wp14:editId="29F6E027">
                <wp:simplePos x="0" y="0"/>
                <wp:positionH relativeFrom="margin">
                  <wp:align>center</wp:align>
                </wp:positionH>
                <wp:positionV relativeFrom="paragraph">
                  <wp:posOffset>2843494</wp:posOffset>
                </wp:positionV>
                <wp:extent cx="6789420" cy="470979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47100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D759B" w14:textId="269E54C2" w:rsidR="00B74D39" w:rsidRDefault="00B74D39" w:rsidP="00B74D39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81" w:name="_Toc106310401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Conclusion</w:t>
                            </w:r>
                            <w:bookmarkEnd w:id="81"/>
                          </w:p>
                          <w:p w14:paraId="6F1582CA" w14:textId="77777777" w:rsidR="00B74D39" w:rsidRPr="002F7824" w:rsidRDefault="00B74D39" w:rsidP="00B74D39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0EA34A5C" w14:textId="590CB735" w:rsidR="00B74D39" w:rsidRDefault="00B74D39" w:rsidP="00B74D39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Ce  projet m’a permis d’appliquer les connaissances que j’ai acquis durant ma formation, </w:t>
                            </w:r>
                            <w:r w:rsidRPr="00B74D3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et aussi d'apprendre de nouvelles choses telles que MVC et SOLID que je n'ai pas appliquées mais cela m'a aidé à comprendre la programmation orientée objet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30E313EB" w14:textId="77777777" w:rsidR="000F3437" w:rsidRDefault="000F3437" w:rsidP="00B74D39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4EF77D85" w14:textId="668BAA93" w:rsidR="00B74D39" w:rsidRDefault="000F3437" w:rsidP="00B74D39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Enfin, </w:t>
                            </w:r>
                            <w:r w:rsidR="00B74D3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Je suis 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très</w:t>
                            </w:r>
                            <w:r w:rsidR="00B74D3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motiv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é</w:t>
                            </w:r>
                            <w:r w:rsidR="00B74D3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pour 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améliorer</w:t>
                            </w:r>
                            <w:r w:rsidR="00B74D39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mon niveau dans la partie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backend/serveur, </w:t>
                            </w:r>
                            <w:r w:rsidRPr="000F3437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et je suis reconnaissant pour la formation que SOLICODE m'a donnée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171BAA5D" w14:textId="1B6366E9" w:rsidR="00A7694D" w:rsidRDefault="00A7694D" w:rsidP="00B74D39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4F6FCA2A" w14:textId="0EAB9F14" w:rsidR="00A7694D" w:rsidRDefault="00A7694D" w:rsidP="00B74D39">
                            <w:pP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480CDBAC" w14:textId="30543312" w:rsidR="00A7694D" w:rsidRDefault="00A7694D" w:rsidP="00B74D39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29380E5C" w14:textId="77777777" w:rsidR="00A7694D" w:rsidRPr="00B30ADB" w:rsidRDefault="00A7694D" w:rsidP="00B74D39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839E" id="_x0000_s1045" type="#_x0000_t202" style="position:absolute;margin-left:0;margin-top:223.9pt;width:534.6pt;height:370.85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" filled="f" stroked="f">
                <v:textbox>
                  <w:txbxContent>
                    <w:p w14:paraId="337D759B" w14:textId="269E54C2" w:rsidR="00B74D39" w:rsidRDefault="00B74D39" w:rsidP="00B74D39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82" w:name="_Toc106310401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Conclusion</w:t>
                      </w:r>
                      <w:bookmarkEnd w:id="82"/>
                    </w:p>
                    <w:p w14:paraId="6F1582CA" w14:textId="77777777" w:rsidR="00B74D39" w:rsidRPr="002F7824" w:rsidRDefault="00B74D39" w:rsidP="00B74D39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0EA34A5C" w14:textId="590CB735" w:rsidR="00B74D39" w:rsidRDefault="00B74D39" w:rsidP="00B74D39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Ce  projet m’a permis d’appliquer les connaissances que j’ai acquis durant ma formation, </w:t>
                      </w:r>
                      <w:r w:rsidRPr="00B74D39">
                        <w:rPr>
                          <w:rFonts w:ascii="Lato" w:hAnsi="Lato"/>
                          <w:sz w:val="32"/>
                          <w:szCs w:val="32"/>
                        </w:rPr>
                        <w:t>et aussi d'apprendre de nouvelles choses telles que MVC et SOLID que je n'ai pas appliquées mais cela m'a aidé à comprendre la programmation orientée objet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.</w:t>
                      </w:r>
                    </w:p>
                    <w:p w14:paraId="30E313EB" w14:textId="77777777" w:rsidR="000F3437" w:rsidRDefault="000F3437" w:rsidP="00B74D39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4EF77D85" w14:textId="668BAA93" w:rsidR="00B74D39" w:rsidRDefault="000F3437" w:rsidP="00B74D39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Enfin, </w:t>
                      </w:r>
                      <w:r w:rsidR="00B74D39">
                        <w:rPr>
                          <w:rFonts w:ascii="Lato" w:hAnsi="Lato"/>
                          <w:sz w:val="32"/>
                          <w:szCs w:val="32"/>
                        </w:rPr>
                        <w:t xml:space="preserve">Je suis 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très</w:t>
                      </w:r>
                      <w:r w:rsidR="00B74D39">
                        <w:rPr>
                          <w:rFonts w:ascii="Lato" w:hAnsi="Lato"/>
                          <w:sz w:val="32"/>
                          <w:szCs w:val="32"/>
                        </w:rPr>
                        <w:t xml:space="preserve"> motiv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é</w:t>
                      </w:r>
                      <w:r w:rsidR="00B74D39">
                        <w:rPr>
                          <w:rFonts w:ascii="Lato" w:hAnsi="Lato"/>
                          <w:sz w:val="32"/>
                          <w:szCs w:val="32"/>
                        </w:rPr>
                        <w:t xml:space="preserve"> pour 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améliorer</w:t>
                      </w:r>
                      <w:r w:rsidR="00B74D39">
                        <w:rPr>
                          <w:rFonts w:ascii="Lato" w:hAnsi="Lato"/>
                          <w:sz w:val="32"/>
                          <w:szCs w:val="32"/>
                        </w:rPr>
                        <w:t xml:space="preserve"> mon niveau dans la partie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backend/serveur, </w:t>
                      </w:r>
                      <w:r w:rsidRPr="000F3437">
                        <w:rPr>
                          <w:rFonts w:ascii="Lato" w:hAnsi="Lato"/>
                          <w:sz w:val="32"/>
                          <w:szCs w:val="32"/>
                        </w:rPr>
                        <w:t>et je suis reconnaissant pour la formation que SOLICODE m'a donnée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.</w:t>
                      </w:r>
                    </w:p>
                    <w:p w14:paraId="171BAA5D" w14:textId="1B6366E9" w:rsidR="00A7694D" w:rsidRDefault="00A7694D" w:rsidP="00B74D39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4F6FCA2A" w14:textId="0EAB9F14" w:rsidR="00A7694D" w:rsidRDefault="00A7694D" w:rsidP="00B74D39">
                      <w:pPr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480CDBAC" w14:textId="30543312" w:rsidR="00A7694D" w:rsidRDefault="00A7694D" w:rsidP="00B74D39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29380E5C" w14:textId="77777777" w:rsidR="00A7694D" w:rsidRPr="00B30ADB" w:rsidRDefault="00A7694D" w:rsidP="00B74D39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4E338D5" wp14:editId="133072FD">
                <wp:simplePos x="0" y="0"/>
                <wp:positionH relativeFrom="margin">
                  <wp:posOffset>-422910</wp:posOffset>
                </wp:positionH>
                <wp:positionV relativeFrom="paragraph">
                  <wp:posOffset>258445</wp:posOffset>
                </wp:positionV>
                <wp:extent cx="6789420" cy="253555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9420" cy="2535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A9D31" w14:textId="0CB34D3A" w:rsidR="00A30CF0" w:rsidRDefault="00A30CF0" w:rsidP="00A30CF0">
                            <w:pPr>
                              <w:pStyle w:val="Heading3"/>
                              <w:spacing w:line="360" w:lineRule="auto"/>
                              <w:suppressOverlap/>
                              <w:rPr>
                                <w:rFonts w:ascii="AvenirNext LT Pro Bold" w:hAnsi="AvenirNext LT Pro Bold"/>
                                <w:u w:val="thick" w:color="F5D867" w:themeColor="accent1" w:themeTint="99"/>
                              </w:rPr>
                            </w:pPr>
                            <w:bookmarkStart w:id="83" w:name="_Toc106310402"/>
                            <w:r>
                              <w:rPr>
                                <w:rFonts w:ascii="AvenirNext LT Pro Bold" w:hAnsi="AvenirNext LT Pro Bold"/>
                                <w:sz w:val="40"/>
                                <w:szCs w:val="32"/>
                                <w:u w:val="thick" w:color="F5D867" w:themeColor="accent1" w:themeTint="99"/>
                              </w:rPr>
                              <w:t>Difficultés techniques</w:t>
                            </w:r>
                            <w:bookmarkEnd w:id="83"/>
                          </w:p>
                          <w:p w14:paraId="266D1DDF" w14:textId="77777777" w:rsidR="00A30CF0" w:rsidRPr="002F7824" w:rsidRDefault="00A30CF0" w:rsidP="00A30CF0">
                            <w:r>
                              <w:rPr>
                                <w:rFonts w:ascii="Lato" w:hAnsi="Lato"/>
                                <w:sz w:val="36"/>
                                <w:szCs w:val="36"/>
                              </w:rPr>
                              <w:tab/>
                            </w:r>
                          </w:p>
                          <w:p w14:paraId="483503AB" w14:textId="44FC8EB7" w:rsidR="00A30CF0" w:rsidRDefault="00A30CF0" w:rsidP="00203661">
                            <w:pPr>
                              <w:ind w:left="720"/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</w:r>
                            <w:r w:rsidRPr="00A30CF0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j'ai rencontré beaucoup de difficultés dans ce projet</w:t>
                            </w:r>
                            <w:r w:rsidR="00203661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, en particulier ces trois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 :</w:t>
                            </w:r>
                          </w:p>
                          <w:p w14:paraId="27FBCD30" w14:textId="77777777" w:rsidR="00203661" w:rsidRDefault="00203661" w:rsidP="00203661">
                            <w:pPr>
                              <w:ind w:left="720"/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1B6590EB" w14:textId="112F10B5" w:rsidR="00A30CF0" w:rsidRDefault="00A30CF0" w:rsidP="00A30CF0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Installation de laravel avec le framework ReactJS</w:t>
                            </w:r>
                          </w:p>
                          <w:p w14:paraId="0D697B45" w14:textId="1D2119CF" w:rsidR="00203661" w:rsidRDefault="00203661" w:rsidP="0020366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L’adaptation avec la </w:t>
                            </w:r>
                            <w:r w:rsidRPr="00203661"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moteur de template</w:t>
                            </w: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 xml:space="preserve"> Blade et le MVC</w:t>
                            </w:r>
                          </w:p>
                          <w:p w14:paraId="19E7EE1F" w14:textId="3694D8F8" w:rsidR="00203661" w:rsidRPr="00203661" w:rsidRDefault="00203661" w:rsidP="0020366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>La migration du database en utilisant la commande `php artisan`</w:t>
                            </w:r>
                          </w:p>
                          <w:p w14:paraId="34DAA318" w14:textId="77777777" w:rsidR="00A30CF0" w:rsidRPr="00B30ADB" w:rsidRDefault="00A30CF0" w:rsidP="00A30CF0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</w:p>
                          <w:p w14:paraId="42AF9FBE" w14:textId="77777777" w:rsidR="00A30CF0" w:rsidRPr="00B30ADB" w:rsidRDefault="00A30CF0" w:rsidP="00A30CF0">
                            <w:pPr>
                              <w:ind w:left="2160"/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ato" w:hAnsi="Lato"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338D5" id="_x0000_s1046" type="#_x0000_t202" style="position:absolute;margin-left:-33.3pt;margin-top:20.35pt;width:534.6pt;height:199.6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" filled="f" stroked="f">
                <v:textbox>
                  <w:txbxContent>
                    <w:p w14:paraId="21FA9D31" w14:textId="0CB34D3A" w:rsidR="00A30CF0" w:rsidRDefault="00A30CF0" w:rsidP="00A30CF0">
                      <w:pPr>
                        <w:pStyle w:val="Heading3"/>
                        <w:spacing w:line="360" w:lineRule="auto"/>
                        <w:suppressOverlap/>
                        <w:rPr>
                          <w:rFonts w:ascii="AvenirNext LT Pro Bold" w:hAnsi="AvenirNext LT Pro Bold"/>
                          <w:u w:val="thick" w:color="F5D867" w:themeColor="accent1" w:themeTint="99"/>
                        </w:rPr>
                      </w:pPr>
                      <w:bookmarkStart w:id="84" w:name="_Toc106310402"/>
                      <w:r>
                        <w:rPr>
                          <w:rFonts w:ascii="AvenirNext LT Pro Bold" w:hAnsi="AvenirNext LT Pro Bold"/>
                          <w:sz w:val="40"/>
                          <w:szCs w:val="32"/>
                          <w:u w:val="thick" w:color="F5D867" w:themeColor="accent1" w:themeTint="99"/>
                        </w:rPr>
                        <w:t>Difficultés techniques</w:t>
                      </w:r>
                      <w:bookmarkEnd w:id="84"/>
                    </w:p>
                    <w:p w14:paraId="266D1DDF" w14:textId="77777777" w:rsidR="00A30CF0" w:rsidRPr="002F7824" w:rsidRDefault="00A30CF0" w:rsidP="00A30CF0">
                      <w:r>
                        <w:rPr>
                          <w:rFonts w:ascii="Lato" w:hAnsi="Lato"/>
                          <w:sz w:val="36"/>
                          <w:szCs w:val="36"/>
                        </w:rPr>
                        <w:tab/>
                      </w:r>
                    </w:p>
                    <w:p w14:paraId="483503AB" w14:textId="44FC8EB7" w:rsidR="00A30CF0" w:rsidRDefault="00A30CF0" w:rsidP="00203661">
                      <w:pPr>
                        <w:ind w:left="720"/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</w:r>
                      <w:r w:rsidRPr="00A30CF0">
                        <w:rPr>
                          <w:rFonts w:ascii="Lato" w:hAnsi="Lato"/>
                          <w:sz w:val="32"/>
                          <w:szCs w:val="32"/>
                        </w:rPr>
                        <w:t>j'ai rencontré beaucoup de difficultés dans ce projet</w:t>
                      </w:r>
                      <w:r w:rsidR="00203661">
                        <w:rPr>
                          <w:rFonts w:ascii="Lato" w:hAnsi="Lato"/>
                          <w:sz w:val="32"/>
                          <w:szCs w:val="32"/>
                        </w:rPr>
                        <w:t>, en particulier ces trois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 :</w:t>
                      </w:r>
                    </w:p>
                    <w:p w14:paraId="27FBCD30" w14:textId="77777777" w:rsidR="00203661" w:rsidRDefault="00203661" w:rsidP="00203661">
                      <w:pPr>
                        <w:ind w:left="720"/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1B6590EB" w14:textId="112F10B5" w:rsidR="00A30CF0" w:rsidRDefault="00A30CF0" w:rsidP="00A30CF0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Installation de laravel avec le framework ReactJS</w:t>
                      </w:r>
                    </w:p>
                    <w:p w14:paraId="0D697B45" w14:textId="1D2119CF" w:rsidR="00203661" w:rsidRDefault="00203661" w:rsidP="0020366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L’adaptation avec la </w:t>
                      </w:r>
                      <w:r w:rsidRPr="00203661">
                        <w:rPr>
                          <w:rFonts w:ascii="Lato" w:hAnsi="Lato"/>
                          <w:sz w:val="32"/>
                          <w:szCs w:val="32"/>
                        </w:rPr>
                        <w:t>moteur de template</w:t>
                      </w: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 xml:space="preserve"> Blade et le MVC</w:t>
                      </w:r>
                    </w:p>
                    <w:p w14:paraId="19E7EE1F" w14:textId="3694D8F8" w:rsidR="00203661" w:rsidRPr="00203661" w:rsidRDefault="00203661" w:rsidP="0020366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>La migration du database en utilisant la commande `php artisan`</w:t>
                      </w:r>
                    </w:p>
                    <w:p w14:paraId="34DAA318" w14:textId="77777777" w:rsidR="00A30CF0" w:rsidRPr="00B30ADB" w:rsidRDefault="00A30CF0" w:rsidP="00A30CF0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</w:p>
                    <w:p w14:paraId="42AF9FBE" w14:textId="77777777" w:rsidR="00A30CF0" w:rsidRPr="00B30ADB" w:rsidRDefault="00A30CF0" w:rsidP="00A30CF0">
                      <w:pPr>
                        <w:ind w:left="2160"/>
                        <w:rPr>
                          <w:rFonts w:ascii="Lato" w:hAnsi="Lato"/>
                          <w:sz w:val="32"/>
                          <w:szCs w:val="32"/>
                        </w:rPr>
                      </w:pPr>
                      <w:r>
                        <w:rPr>
                          <w:rFonts w:ascii="Lato" w:hAnsi="Lato"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8823B" w14:textId="1A7A6A6C" w:rsidR="00AF11FD" w:rsidRPr="00AF11FD" w:rsidRDefault="00AF11FD" w:rsidP="00AF11FD"/>
    <w:sectPr w:rsidR="00AF11FD" w:rsidRPr="00AF11FD" w:rsidSect="00E81C07">
      <w:headerReference w:type="default" r:id="rId48"/>
      <w:footerReference w:type="even" r:id="rId49"/>
      <w:footerReference w:type="default" r:id="rId50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9BB92" w14:textId="77777777" w:rsidR="00627079" w:rsidRDefault="00627079" w:rsidP="009B2968">
      <w:r>
        <w:separator/>
      </w:r>
    </w:p>
  </w:endnote>
  <w:endnote w:type="continuationSeparator" w:id="0">
    <w:p w14:paraId="12427A50" w14:textId="77777777" w:rsidR="00627079" w:rsidRDefault="00627079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venirNext LT Pro Bold">
    <w:panose1 w:val="020B0804020202020204"/>
    <w:charset w:val="00"/>
    <w:family w:val="swiss"/>
    <w:notTrueType/>
    <w:pitch w:val="variable"/>
    <w:sig w:usb0="800000AF" w:usb1="5000204A" w:usb2="00000000" w:usb3="00000000" w:csb0="0000009B" w:csb1="00000000"/>
  </w:font>
  <w:font w:name="Lato Light">
    <w:panose1 w:val="020F0302020204030203"/>
    <w:charset w:val="00"/>
    <w:family w:val="swiss"/>
    <w:pitch w:val="variable"/>
    <w:sig w:usb0="800000AF" w:usb1="4000604A" w:usb2="00000000" w:usb3="00000000" w:csb0="00000093" w:csb1="00000000"/>
  </w:font>
  <w:font w:name="Lato">
    <w:altName w:val="Segoe UI"/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D6F91C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1F70C0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5BF74" w14:textId="77777777" w:rsidR="00AF11FD" w:rsidRDefault="00AF11FD" w:rsidP="00E832AC">
    <w:pPr>
      <w:pStyle w:val="Footer"/>
    </w:pPr>
  </w:p>
  <w:p w14:paraId="0F5641FD" w14:textId="77777777" w:rsidR="00AF11FD" w:rsidRDefault="00AF11FD" w:rsidP="00E832AC">
    <w:pPr>
      <w:pStyle w:val="Footer"/>
    </w:pPr>
  </w:p>
  <w:p w14:paraId="7C5D4CF4" w14:textId="223611D1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7FEE" w14:textId="77777777" w:rsidR="00627079" w:rsidRDefault="00627079" w:rsidP="009B2968">
      <w:r>
        <w:separator/>
      </w:r>
    </w:p>
  </w:footnote>
  <w:footnote w:type="continuationSeparator" w:id="0">
    <w:p w14:paraId="38F2FA3B" w14:textId="77777777" w:rsidR="00627079" w:rsidRDefault="00627079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35B9" w14:textId="49678E13" w:rsidR="009B2968" w:rsidRPr="009B2968" w:rsidRDefault="009B2968" w:rsidP="00E832AC">
    <w:pPr>
      <w:pStyle w:val="Header"/>
    </w:pPr>
    <w:r w:rsidRPr="00E44B70">
      <w:rPr>
        <w:noProof/>
        <w:lang w:eastAsia="en-AU"/>
      </w:rPr>
      <mc:AlternateContent>
        <mc:Choice Requires="wps">
          <w:drawing>
            <wp:inline distT="0" distB="0" distL="0" distR="0" wp14:anchorId="7AA2C1F4" wp14:editId="50F799E9">
              <wp:extent cx="4970977" cy="45719"/>
              <wp:effectExtent l="0" t="0" r="0" b="5715"/>
              <wp:docPr id="5" name="Rectangle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970977" cy="45719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25400" cap="flat">
                        <a:noFill/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25776D95" id="Rectangle 5" o:spid="_x0000_s1026" alt="&quot;&quot;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" fillcolor="#e2b80f [3204]" stroked="f" strokeweight="2pt">
              <v:stroke miterlimit="4"/>
              <v:textbox inset="3pt,3pt,3pt,3pt"/>
              <w10:anchorlock/>
            </v:rect>
          </w:pict>
        </mc:Fallback>
      </mc:AlternateContent>
    </w:r>
    <w:r>
      <w:t xml:space="preserve">      </w:t>
    </w:r>
    <w:r w:rsidR="00E11FA9">
      <w:t>fil rouge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24CD"/>
    <w:multiLevelType w:val="hybridMultilevel"/>
    <w:tmpl w:val="F878B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66A6"/>
    <w:multiLevelType w:val="hybridMultilevel"/>
    <w:tmpl w:val="649AE3A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B53713E"/>
    <w:multiLevelType w:val="hybridMultilevel"/>
    <w:tmpl w:val="2D68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6640B"/>
    <w:multiLevelType w:val="hybridMultilevel"/>
    <w:tmpl w:val="9426D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E69AC"/>
    <w:multiLevelType w:val="hybridMultilevel"/>
    <w:tmpl w:val="920EC0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0A645FB"/>
    <w:multiLevelType w:val="hybridMultilevel"/>
    <w:tmpl w:val="3684D794"/>
    <w:lvl w:ilvl="0" w:tplc="AF9A51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F74544"/>
    <w:multiLevelType w:val="hybridMultilevel"/>
    <w:tmpl w:val="574A3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227263"/>
    <w:multiLevelType w:val="hybridMultilevel"/>
    <w:tmpl w:val="20C8FF0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FEC2753"/>
    <w:multiLevelType w:val="hybridMultilevel"/>
    <w:tmpl w:val="9854599A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D483382"/>
    <w:multiLevelType w:val="hybridMultilevel"/>
    <w:tmpl w:val="2A64C61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48D71C69"/>
    <w:multiLevelType w:val="hybridMultilevel"/>
    <w:tmpl w:val="752C73B2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6EE05123"/>
    <w:multiLevelType w:val="hybridMultilevel"/>
    <w:tmpl w:val="CE1A4E4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E02820"/>
    <w:multiLevelType w:val="hybridMultilevel"/>
    <w:tmpl w:val="FF4C9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631212">
    <w:abstractNumId w:val="5"/>
  </w:num>
  <w:num w:numId="2" w16cid:durableId="17589417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3593936">
    <w:abstractNumId w:val="7"/>
  </w:num>
  <w:num w:numId="4" w16cid:durableId="551499820">
    <w:abstractNumId w:val="6"/>
  </w:num>
  <w:num w:numId="5" w16cid:durableId="2141486095">
    <w:abstractNumId w:val="2"/>
  </w:num>
  <w:num w:numId="6" w16cid:durableId="900292857">
    <w:abstractNumId w:val="12"/>
  </w:num>
  <w:num w:numId="7" w16cid:durableId="838236748">
    <w:abstractNumId w:val="0"/>
  </w:num>
  <w:num w:numId="8" w16cid:durableId="1670716181">
    <w:abstractNumId w:val="3"/>
  </w:num>
  <w:num w:numId="9" w16cid:durableId="535503277">
    <w:abstractNumId w:val="4"/>
  </w:num>
  <w:num w:numId="10" w16cid:durableId="318270311">
    <w:abstractNumId w:val="8"/>
  </w:num>
  <w:num w:numId="11" w16cid:durableId="976447439">
    <w:abstractNumId w:val="9"/>
  </w:num>
  <w:num w:numId="12" w16cid:durableId="1261523671">
    <w:abstractNumId w:val="10"/>
  </w:num>
  <w:num w:numId="13" w16cid:durableId="1973485737">
    <w:abstractNumId w:val="1"/>
  </w:num>
  <w:num w:numId="14" w16cid:durableId="7868534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963"/>
    <w:rsid w:val="000114EB"/>
    <w:rsid w:val="00030AAD"/>
    <w:rsid w:val="000359D1"/>
    <w:rsid w:val="00057319"/>
    <w:rsid w:val="00063FFA"/>
    <w:rsid w:val="00072923"/>
    <w:rsid w:val="00075273"/>
    <w:rsid w:val="00086AFE"/>
    <w:rsid w:val="000A35D0"/>
    <w:rsid w:val="000B7BAB"/>
    <w:rsid w:val="000C6916"/>
    <w:rsid w:val="000F3437"/>
    <w:rsid w:val="00145A7F"/>
    <w:rsid w:val="00146719"/>
    <w:rsid w:val="001871FB"/>
    <w:rsid w:val="00187632"/>
    <w:rsid w:val="001D390E"/>
    <w:rsid w:val="001E0FDA"/>
    <w:rsid w:val="00203661"/>
    <w:rsid w:val="00211CE6"/>
    <w:rsid w:val="002266B8"/>
    <w:rsid w:val="002366C9"/>
    <w:rsid w:val="002405FE"/>
    <w:rsid w:val="0027730F"/>
    <w:rsid w:val="002F54F1"/>
    <w:rsid w:val="002F7824"/>
    <w:rsid w:val="002F7A21"/>
    <w:rsid w:val="00315651"/>
    <w:rsid w:val="00346034"/>
    <w:rsid w:val="00353E15"/>
    <w:rsid w:val="003731D4"/>
    <w:rsid w:val="00390B44"/>
    <w:rsid w:val="00396A42"/>
    <w:rsid w:val="003A7DA5"/>
    <w:rsid w:val="003E6AB7"/>
    <w:rsid w:val="003F3C0E"/>
    <w:rsid w:val="00464781"/>
    <w:rsid w:val="004835D5"/>
    <w:rsid w:val="004A185D"/>
    <w:rsid w:val="004B5E95"/>
    <w:rsid w:val="004B776F"/>
    <w:rsid w:val="00511157"/>
    <w:rsid w:val="00511B2D"/>
    <w:rsid w:val="005526B1"/>
    <w:rsid w:val="00574B4A"/>
    <w:rsid w:val="005802A6"/>
    <w:rsid w:val="005F702F"/>
    <w:rsid w:val="005F7D32"/>
    <w:rsid w:val="00600CD2"/>
    <w:rsid w:val="00627079"/>
    <w:rsid w:val="0067278B"/>
    <w:rsid w:val="006A2959"/>
    <w:rsid w:val="006C60E6"/>
    <w:rsid w:val="006E23F0"/>
    <w:rsid w:val="00722615"/>
    <w:rsid w:val="00740882"/>
    <w:rsid w:val="007A0EA3"/>
    <w:rsid w:val="007C5B25"/>
    <w:rsid w:val="00891BEA"/>
    <w:rsid w:val="008969DD"/>
    <w:rsid w:val="008A06AC"/>
    <w:rsid w:val="00952F7D"/>
    <w:rsid w:val="00957963"/>
    <w:rsid w:val="00977B67"/>
    <w:rsid w:val="009A380C"/>
    <w:rsid w:val="009B2968"/>
    <w:rsid w:val="009B4807"/>
    <w:rsid w:val="009B5F62"/>
    <w:rsid w:val="009B72D4"/>
    <w:rsid w:val="009D3AF3"/>
    <w:rsid w:val="009D4923"/>
    <w:rsid w:val="009E25A8"/>
    <w:rsid w:val="009E2A1A"/>
    <w:rsid w:val="00A07DCE"/>
    <w:rsid w:val="00A123DD"/>
    <w:rsid w:val="00A30CF0"/>
    <w:rsid w:val="00A41903"/>
    <w:rsid w:val="00A602AF"/>
    <w:rsid w:val="00A6058C"/>
    <w:rsid w:val="00A64F96"/>
    <w:rsid w:val="00A7694D"/>
    <w:rsid w:val="00A82493"/>
    <w:rsid w:val="00AA513B"/>
    <w:rsid w:val="00AE2317"/>
    <w:rsid w:val="00AF11FD"/>
    <w:rsid w:val="00B30ADB"/>
    <w:rsid w:val="00B70392"/>
    <w:rsid w:val="00B70C9A"/>
    <w:rsid w:val="00B74D39"/>
    <w:rsid w:val="00B75643"/>
    <w:rsid w:val="00BA5459"/>
    <w:rsid w:val="00BB7CEF"/>
    <w:rsid w:val="00BE7997"/>
    <w:rsid w:val="00C26B65"/>
    <w:rsid w:val="00C275E7"/>
    <w:rsid w:val="00C3007A"/>
    <w:rsid w:val="00C3754B"/>
    <w:rsid w:val="00C95220"/>
    <w:rsid w:val="00CD61CB"/>
    <w:rsid w:val="00CF74F0"/>
    <w:rsid w:val="00D33F2F"/>
    <w:rsid w:val="00D57A89"/>
    <w:rsid w:val="00D63304"/>
    <w:rsid w:val="00D874EA"/>
    <w:rsid w:val="00D93455"/>
    <w:rsid w:val="00E11FA9"/>
    <w:rsid w:val="00E17221"/>
    <w:rsid w:val="00E44B70"/>
    <w:rsid w:val="00E70A52"/>
    <w:rsid w:val="00E70E64"/>
    <w:rsid w:val="00E8063C"/>
    <w:rsid w:val="00E817B6"/>
    <w:rsid w:val="00E81C07"/>
    <w:rsid w:val="00E832AC"/>
    <w:rsid w:val="00E912F5"/>
    <w:rsid w:val="00E93261"/>
    <w:rsid w:val="00EA4A50"/>
    <w:rsid w:val="00EB0497"/>
    <w:rsid w:val="00F03F3B"/>
    <w:rsid w:val="00F23679"/>
    <w:rsid w:val="00F4393B"/>
    <w:rsid w:val="00F60728"/>
    <w:rsid w:val="00FB2451"/>
    <w:rsid w:val="00FF4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55C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2F54F1"/>
    <w:rPr>
      <w:lang w:val="fr-FR"/>
    </w:rPr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NormalWeb">
    <w:name w:val="Normal (Web)"/>
    <w:basedOn w:val="Normal"/>
    <w:uiPriority w:val="99"/>
    <w:unhideWhenUsed/>
    <w:rsid w:val="00E9326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E17221"/>
    <w:pPr>
      <w:keepNext/>
      <w:keepLines/>
      <w:spacing w:before="240" w:line="259" w:lineRule="auto"/>
      <w:outlineLvl w:val="9"/>
    </w:pPr>
    <w:rPr>
      <w:rFonts w:eastAsiaTheme="majorEastAsia" w:cstheme="majorBidi"/>
      <w:b w:val="0"/>
      <w:color w:val="A9890B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rsid w:val="00E1722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E1722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E1722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17221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rsid w:val="00EB049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497"/>
    <w:rPr>
      <w:sz w:val="20"/>
      <w:szCs w:val="20"/>
      <w:lang w:val="fr-FR"/>
    </w:rPr>
  </w:style>
  <w:style w:type="character" w:styleId="FootnoteReference">
    <w:name w:val="footnote reference"/>
    <w:basedOn w:val="DefaultParagraphFont"/>
    <w:uiPriority w:val="99"/>
    <w:semiHidden/>
    <w:rsid w:val="00EB04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396A4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6A42"/>
    <w:rPr>
      <w:sz w:val="20"/>
      <w:szCs w:val="20"/>
      <w:lang w:val="fr-FR"/>
    </w:rPr>
  </w:style>
  <w:style w:type="character" w:styleId="EndnoteReference">
    <w:name w:val="endnote reference"/>
    <w:basedOn w:val="DefaultParagraphFont"/>
    <w:uiPriority w:val="99"/>
    <w:semiHidden/>
    <w:rsid w:val="00396A42"/>
    <w:rPr>
      <w:vertAlign w:val="superscript"/>
    </w:rPr>
  </w:style>
  <w:style w:type="paragraph" w:styleId="ListParagraph">
    <w:name w:val="List Paragraph"/>
    <w:basedOn w:val="Normal"/>
    <w:uiPriority w:val="34"/>
    <w:qFormat/>
    <w:rsid w:val="00B70C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rsid w:val="00D874EA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file:///E:\Qaftani-PFR\Documents\report\Rapport%20de%20projet%20fil%20rouge%20(AutoRecovered).docx" TargetMode="External"/><Relationship Id="rId26" Type="http://schemas.openxmlformats.org/officeDocument/2006/relationships/hyperlink" Target="file:///E:\Qaftani-PFR\Documents\report\Rapport%20de%20projet%20fil%20rouge%20(AutoRecovered).docx" TargetMode="External"/><Relationship Id="rId39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file:///E:\Qaftani-PFR\Documents\report\Rapport%20de%20projet%20fil%20rouge%20(AutoRecovered).docx" TargetMode="External"/><Relationship Id="rId34" Type="http://schemas.openxmlformats.org/officeDocument/2006/relationships/hyperlink" Target="file:///E:\Qaftani-PFR\Documents\report\Rapport%20de%20projet%20fil%20rouge%20(AutoRecovered).docx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hyperlink" Target="file:///E:\Qaftani-PFR\Documents\report\Rapport%20de%20projet%20fil%20rouge%20(AutoRecovered).docx" TargetMode="External"/><Relationship Id="rId25" Type="http://schemas.openxmlformats.org/officeDocument/2006/relationships/hyperlink" Target="file:///E:\Qaftani-PFR\Documents\report\Rapport%20de%20projet%20fil%20rouge%20(AutoRecovered).docx" TargetMode="External"/><Relationship Id="rId33" Type="http://schemas.openxmlformats.org/officeDocument/2006/relationships/hyperlink" Target="file:///E:\Qaftani-PFR\Documents\report\Rapport%20de%20projet%20fil%20rouge%20(AutoRecovered).docx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file:///E:\Qaftani-PFR\Documents\report\Rapport%20de%20projet%20fil%20rouge%20(AutoRecovered).docx" TargetMode="External"/><Relationship Id="rId20" Type="http://schemas.openxmlformats.org/officeDocument/2006/relationships/hyperlink" Target="file:///E:\Qaftani-PFR\Documents\report\Rapport%20de%20projet%20fil%20rouge%20(AutoRecovered).docx" TargetMode="External"/><Relationship Id="rId29" Type="http://schemas.openxmlformats.org/officeDocument/2006/relationships/hyperlink" Target="file:///E:\Qaftani-PFR\Documents\report\Rapport%20de%20projet%20fil%20rouge%20(AutoRecovered).docx" TargetMode="External"/><Relationship Id="rId41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file:///E:\Qaftani-PFR\Documents\report\Rapport%20de%20projet%20fil%20rouge%20(AutoRecovered).docx" TargetMode="External"/><Relationship Id="rId32" Type="http://schemas.openxmlformats.org/officeDocument/2006/relationships/hyperlink" Target="file:///E:\Qaftani-PFR\Documents\report\Rapport%20de%20projet%20fil%20rouge%20(AutoRecovered).docx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file:///E:\Qaftani-PFR\Documents\report\Rapport%20de%20projet%20fil%20rouge%20(AutoRecovered).docx" TargetMode="External"/><Relationship Id="rId28" Type="http://schemas.openxmlformats.org/officeDocument/2006/relationships/hyperlink" Target="file:///E:\Qaftani-PFR\Documents\report\Rapport%20de%20projet%20fil%20rouge%20(AutoRecovered).docx" TargetMode="External"/><Relationship Id="rId36" Type="http://schemas.openxmlformats.org/officeDocument/2006/relationships/hyperlink" Target="file:///E:\Qaftani-PFR\Documents\report\Rapport%20de%20projet%20fil%20rouge%20(AutoRecovered).docx" TargetMode="External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file:///E:\Qaftani-PFR\Documents\report\Rapport%20de%20projet%20fil%20rouge%20(AutoRecovered).docx" TargetMode="External"/><Relationship Id="rId31" Type="http://schemas.openxmlformats.org/officeDocument/2006/relationships/hyperlink" Target="file:///E:\Qaftani-PFR\Documents\report\Rapport%20de%20projet%20fil%20rouge%20(AutoRecovered).docx" TargetMode="External"/><Relationship Id="rId44" Type="http://schemas.openxmlformats.org/officeDocument/2006/relationships/image" Target="media/image13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file:///E:\Qaftani-PFR\Documents\report\Rapport%20de%20projet%20fil%20rouge%20(AutoRecovered).docx" TargetMode="External"/><Relationship Id="rId27" Type="http://schemas.openxmlformats.org/officeDocument/2006/relationships/hyperlink" Target="file:///E:\Qaftani-PFR\Documents\report\Rapport%20de%20projet%20fil%20rouge%20(AutoRecovered).docx" TargetMode="External"/><Relationship Id="rId30" Type="http://schemas.openxmlformats.org/officeDocument/2006/relationships/hyperlink" Target="file:///E:\Qaftani-PFR\Documents\report\Rapport%20de%20projet%20fil%20rouge%20(AutoRecovered).docx" TargetMode="External"/><Relationship Id="rId35" Type="http://schemas.openxmlformats.org/officeDocument/2006/relationships/hyperlink" Target="file:///E:\Qaftani-PFR\Documents\report\Rapport%20de%20projet%20fil%20rouge%20(AutoRecovered).docx" TargetMode="External"/><Relationship Id="rId43" Type="http://schemas.openxmlformats.org/officeDocument/2006/relationships/image" Target="media/image1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ne\AppData\Roaming\Microsoft\Templates\Modern%20report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EEF748-28BC-4AC6-852A-F36B080424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report.dotx</Template>
  <TotalTime>0</TotalTime>
  <Pages>15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2022-06-15T22:11:00Z</dcterms:created>
  <dcterms:modified xsi:type="dcterms:W3CDTF">2022-06-16T21:24:00Z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